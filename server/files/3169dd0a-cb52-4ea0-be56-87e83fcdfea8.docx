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Макетная таблица верхнего колонтитула"/>
      </w:tblPr>
      <w:tblGrid>
        <w:gridCol w:w="1981"/>
        <w:gridCol w:w="3297"/>
        <w:gridCol w:w="4586"/>
      </w:tblGrid>
      <w:tr w:rsidR="009E6C65" w:rsidTr="009E6C65">
        <w:trPr>
          <w:trHeight w:val="2400"/>
        </w:trPr>
        <w:tc>
          <w:tcPr>
            <w:tcW w:w="1980" w:type="dxa"/>
            <w:vAlign w:val="bottom"/>
          </w:tcPr>
          <w:p w:rsidR="009E6C65" w:rsidRDefault="009E6C65" w:rsidP="009E6C65">
            <w:pPr>
              <w:pStyle w:val="aa"/>
              <w:jc w:val="right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-196850</wp:posOffset>
                  </wp:positionV>
                  <wp:extent cx="1250950" cy="1490345"/>
                  <wp:effectExtent l="0" t="0" r="635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v_nbv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95" w:type="dxa"/>
            <w:vAlign w:val="bottom"/>
          </w:tcPr>
          <w:p w:rsidR="009E6C65" w:rsidRPr="009E6C65" w:rsidRDefault="00FC10AD" w:rsidP="009E6C65">
            <w:pPr>
              <w:pStyle w:val="aa"/>
              <w:jc w:val="center"/>
              <w:rPr>
                <w:sz w:val="72"/>
              </w:rPr>
            </w:pPr>
            <w:r>
              <w:rPr>
                <w:sz w:val="72"/>
              </w:rPr>
              <w:t>Борейко</w:t>
            </w:r>
          </w:p>
          <w:p w:rsidR="009E6C65" w:rsidRPr="009E6C65" w:rsidRDefault="009E6C65" w:rsidP="009E6C65">
            <w:pPr>
              <w:pStyle w:val="aa"/>
              <w:jc w:val="center"/>
            </w:pPr>
            <w:r w:rsidRPr="009E6C65">
              <w:rPr>
                <w:sz w:val="72"/>
              </w:rPr>
              <w:t>Никита</w:t>
            </w:r>
          </w:p>
        </w:tc>
        <w:tc>
          <w:tcPr>
            <w:tcW w:w="4584" w:type="dxa"/>
            <w:vAlign w:val="bottom"/>
          </w:tcPr>
          <w:tbl>
            <w:tblPr>
              <w:tblStyle w:val="a9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Таблица с контактными данными"/>
            </w:tblPr>
            <w:tblGrid>
              <w:gridCol w:w="4140"/>
              <w:gridCol w:w="446"/>
            </w:tblGrid>
            <w:tr w:rsidR="009E6C65" w:rsidRPr="009D0878" w:rsidTr="008D5371">
              <w:tc>
                <w:tcPr>
                  <w:tcW w:w="4140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9E6C65" w:rsidRPr="009D0878" w:rsidRDefault="0044151B" w:rsidP="00502C5D">
                  <w:pPr>
                    <w:pStyle w:val="ac"/>
                  </w:pPr>
                  <w:sdt>
                    <w:sdtPr>
                      <w:alias w:val="Введите адрес:"/>
                      <w:tag w:val="Введите адрес:"/>
                      <w:id w:val="966779368"/>
                      <w:placeholder>
                        <w:docPart w:val="A5D249066562479EB1868917D0DF07FA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9E6C65">
                        <w:t>РБ, г. Брест</w:t>
                      </w:r>
                    </w:sdtContent>
                  </w:sdt>
                </w:p>
              </w:tc>
              <w:tc>
                <w:tcPr>
                  <w:tcW w:w="446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E6C65" w:rsidRPr="009D0878" w:rsidRDefault="009E6C65" w:rsidP="00932D92">
                  <w:pPr>
                    <w:pStyle w:val="affffff"/>
                  </w:pPr>
                  <w:r w:rsidRPr="009D0878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inline distT="0" distB="0" distL="0" distR="0" wp14:anchorId="4B5387D7" wp14:editId="5E8F2915">
                            <wp:extent cx="118872" cy="118872"/>
                            <wp:effectExtent l="0" t="0" r="0" b="0"/>
                            <wp:docPr id="8" name="Значок адреса" descr="Значок адреса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092FA9D" id="Значок адреса" o:spid="_x0000_s1026" alt="Значок адреса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E6C65" w:rsidRPr="009D0878" w:rsidTr="008D5371">
              <w:sdt>
                <w:sdtPr>
                  <w:alias w:val="Введите номер телефона:"/>
                  <w:tag w:val="Введите номер телефона:"/>
                  <w:id w:val="-1849400302"/>
                  <w:placeholder>
                    <w:docPart w:val="DEB7439DC3D846C9A286A55F84058879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4140" w:type="dxa"/>
                      <w:tcMar>
                        <w:left w:w="720" w:type="dxa"/>
                        <w:right w:w="29" w:type="dxa"/>
                      </w:tcMar>
                    </w:tcPr>
                    <w:p w:rsidR="009E6C65" w:rsidRPr="009D0878" w:rsidRDefault="00FC10AD" w:rsidP="00502C5D">
                      <w:pPr>
                        <w:pStyle w:val="ac"/>
                      </w:pPr>
                      <w:r>
                        <w:rPr>
                          <w:lang w:val="en-US"/>
                        </w:rPr>
                        <w:t>+375</w:t>
                      </w:r>
                      <w:r>
                        <w:t>333898211</w:t>
                      </w:r>
                    </w:p>
                  </w:tc>
                </w:sdtContent>
              </w:sdt>
              <w:tc>
                <w:tcPr>
                  <w:tcW w:w="446" w:type="dxa"/>
                  <w:tcMar>
                    <w:left w:w="0" w:type="dxa"/>
                    <w:right w:w="0" w:type="dxa"/>
                  </w:tcMar>
                </w:tcPr>
                <w:p w:rsidR="009E6C65" w:rsidRPr="009D0878" w:rsidRDefault="009E6C65" w:rsidP="00932D92">
                  <w:pPr>
                    <w:pStyle w:val="affffff"/>
                  </w:pPr>
                  <w:r w:rsidRPr="009D0878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inline distT="0" distB="0" distL="0" distR="0" wp14:anchorId="3527ECA3" wp14:editId="57ADF32B">
                            <wp:extent cx="109728" cy="109728"/>
                            <wp:effectExtent l="0" t="0" r="5080" b="5080"/>
                            <wp:docPr id="31" name="Значок телефона" descr="Значок телефона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FF0324E" id="Значок телефона" o:spid="_x0000_s1026" alt="Значок телефона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E6C65" w:rsidRPr="009D0878" w:rsidTr="008D5371">
              <w:sdt>
                <w:sdtPr>
                  <w:alias w:val="Введите электронный адрес:"/>
                  <w:tag w:val="Введите электронный адрес:"/>
                  <w:id w:val="-675184368"/>
                  <w:placeholder>
                    <w:docPart w:val="E6694144E3D1473794F6DAB882DF471A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4140" w:type="dxa"/>
                      <w:tcMar>
                        <w:left w:w="720" w:type="dxa"/>
                        <w:right w:w="29" w:type="dxa"/>
                      </w:tcMar>
                    </w:tcPr>
                    <w:p w:rsidR="009E6C65" w:rsidRPr="009D0878" w:rsidRDefault="00FC10AD" w:rsidP="00FC10AD">
                      <w:pPr>
                        <w:pStyle w:val="ac"/>
                      </w:pPr>
                      <w:r w:rsidRPr="00FC10AD">
                        <w:t>borejkonikita77@gmail.com</w:t>
                      </w:r>
                    </w:p>
                  </w:tc>
                </w:sdtContent>
              </w:sdt>
              <w:tc>
                <w:tcPr>
                  <w:tcW w:w="446" w:type="dxa"/>
                  <w:tcMar>
                    <w:left w:w="0" w:type="dxa"/>
                    <w:right w:w="0" w:type="dxa"/>
                  </w:tcMar>
                </w:tcPr>
                <w:p w:rsidR="009E6C65" w:rsidRPr="009D0878" w:rsidRDefault="009E6C65" w:rsidP="00932D92">
                  <w:pPr>
                    <w:pStyle w:val="affffff"/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inline distT="0" distB="0" distL="0" distR="0" wp14:anchorId="47569D2D" wp14:editId="60D8980B">
                            <wp:extent cx="137160" cy="91440"/>
                            <wp:effectExtent l="0" t="0" r="0" b="3810"/>
                            <wp:docPr id="5" name="Полилиния 5" descr="Значок электронной почт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8BFC412" id="Полилиния 5" o:spid="_x0000_s1026" alt="Значок электронной почты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8D5371" w:rsidRPr="009D0878" w:rsidTr="008D5371">
              <w:tc>
                <w:tcPr>
                  <w:tcW w:w="4140" w:type="dxa"/>
                  <w:tcMar>
                    <w:left w:w="720" w:type="dxa"/>
                    <w:right w:w="29" w:type="dxa"/>
                  </w:tcMar>
                </w:tcPr>
                <w:p w:rsidR="008D5371" w:rsidRDefault="0044151B" w:rsidP="008D5371">
                  <w:pPr>
                    <w:pStyle w:val="ac"/>
                  </w:pPr>
                  <w:sdt>
                    <w:sdtPr>
                      <w:alias w:val="Введите имя в Twitter, название блога или портфолио:"/>
                      <w:tag w:val="Введите имя в Twitter, название блога или портфолио:"/>
                      <w:id w:val="-1065176911"/>
                      <w:placeholder>
                        <w:docPart w:val="96C1BD0355F04C1E8EA3CF6F089F1604"/>
                      </w:placeholder>
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8D5371" w:rsidRPr="00502C5D">
                        <w:t>https://github.com/Direwait</w:t>
                      </w:r>
                    </w:sdtContent>
                  </w:sdt>
                </w:p>
                <w:p w:rsidR="008D5371" w:rsidRPr="00810CDB" w:rsidRDefault="0044151B" w:rsidP="008D5371">
                  <w:pPr>
                    <w:pStyle w:val="ac"/>
                  </w:pPr>
                  <w:hyperlink r:id="rId10" w:history="1">
                    <w:r w:rsidR="008D5371" w:rsidRPr="006A7D83">
                      <w:rPr>
                        <w:rStyle w:val="afffe"/>
                        <w:color w:val="007FAB" w:themeColor="accent1"/>
                        <w:u w:val="none"/>
                      </w:rPr>
                      <w:t>Telegram: @Direwait</w:t>
                    </w:r>
                  </w:hyperlink>
                </w:p>
              </w:tc>
              <w:tc>
                <w:tcPr>
                  <w:tcW w:w="446" w:type="dxa"/>
                  <w:tcMar>
                    <w:left w:w="0" w:type="dxa"/>
                    <w:right w:w="0" w:type="dxa"/>
                  </w:tcMar>
                </w:tcPr>
                <w:p w:rsidR="008D5371" w:rsidRPr="009D0878" w:rsidRDefault="008D5371" w:rsidP="008D5371">
                  <w:pPr>
                    <w:pStyle w:val="affffff"/>
                  </w:pPr>
                  <w:r w:rsidRPr="009D0878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inline distT="0" distB="0" distL="0" distR="0" wp14:anchorId="5B7E4B36" wp14:editId="17184284">
                            <wp:extent cx="118872" cy="118872"/>
                            <wp:effectExtent l="0" t="0" r="0" b="0"/>
                            <wp:docPr id="57" name="Значок веб-сайта" descr="Значок «Twitter, блог, портфолио»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E57015B" id="Значок веб-сайта" o:spid="_x0000_s1026" alt="Значок «Twitter, блог, портфолио»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9E6C65" w:rsidRDefault="009E6C65" w:rsidP="009D3336">
            <w:pPr>
              <w:pStyle w:val="a5"/>
            </w:pPr>
          </w:p>
        </w:tc>
      </w:tr>
    </w:tbl>
    <w:p w:rsidR="00C43D65" w:rsidRPr="00CE35CC" w:rsidRDefault="00502C5D">
      <w:pPr>
        <w:rPr>
          <w:sz w:val="24"/>
        </w:rPr>
      </w:pPr>
      <w:r w:rsidRPr="009E6C65">
        <w:rPr>
          <w:sz w:val="28"/>
          <w:lang w:val="en-US"/>
        </w:rPr>
        <w:t>Java</w:t>
      </w:r>
      <w:r w:rsidRPr="009E6C65">
        <w:rPr>
          <w:sz w:val="28"/>
        </w:rPr>
        <w:t xml:space="preserve"> </w:t>
      </w:r>
      <w:r w:rsidRPr="009E6C65">
        <w:rPr>
          <w:sz w:val="28"/>
          <w:lang w:val="en-US"/>
        </w:rPr>
        <w:t>Backend</w:t>
      </w:r>
      <w:r w:rsidRPr="009E6C65">
        <w:rPr>
          <w:sz w:val="28"/>
        </w:rPr>
        <w:t xml:space="preserve"> </w:t>
      </w:r>
      <w:r w:rsidRPr="009E6C65">
        <w:rPr>
          <w:sz w:val="28"/>
          <w:lang w:val="en-US"/>
        </w:rPr>
        <w:t>Developer</w:t>
      </w:r>
      <w:r w:rsidRPr="009E6C65">
        <w:rPr>
          <w:sz w:val="28"/>
        </w:rPr>
        <w:t xml:space="preserve"> с глубокими знаниями объектно-ориентированного программирования и паттернов проектирования. Способен создавать надежные и масштабируемые серверные приложения, уделяя особое внимание качеству кода и производительности</w:t>
      </w:r>
      <w:r w:rsidRPr="00CE35CC">
        <w:rPr>
          <w:sz w:val="24"/>
        </w:rPr>
        <w:t>.</w:t>
      </w:r>
    </w:p>
    <w:p w:rsidR="00AD13CB" w:rsidRPr="00FF351F" w:rsidRDefault="00FF351F" w:rsidP="00AD13CB">
      <w:pPr>
        <w:pStyle w:val="1"/>
        <w:rPr>
          <w:lang w:val="en-US"/>
        </w:rPr>
      </w:pPr>
      <w:r>
        <w:rPr>
          <w:lang w:val="en-US"/>
        </w:rPr>
        <w:t>Hard-Soft Skills</w:t>
      </w:r>
    </w:p>
    <w:tbl>
      <w:tblPr>
        <w:tblStyle w:val="a9"/>
        <w:tblW w:w="498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раздела «Навыки» "/>
      </w:tblPr>
      <w:tblGrid>
        <w:gridCol w:w="4962"/>
        <w:gridCol w:w="4866"/>
      </w:tblGrid>
      <w:tr w:rsidR="005B1D68" w:rsidTr="00810CDB">
        <w:trPr>
          <w:trHeight w:val="1512"/>
        </w:trPr>
        <w:tc>
          <w:tcPr>
            <w:tcW w:w="4962" w:type="dxa"/>
          </w:tcPr>
          <w:p w:rsidR="009E6C65" w:rsidRPr="009E6C65" w:rsidRDefault="00502C5D" w:rsidP="00286936">
            <w:pPr>
              <w:pStyle w:val="a"/>
              <w:numPr>
                <w:ilvl w:val="0"/>
                <w:numId w:val="4"/>
              </w:numPr>
              <w:rPr>
                <w:b/>
                <w:sz w:val="24"/>
                <w:lang w:val="en-US"/>
              </w:rPr>
            </w:pPr>
            <w:r w:rsidRPr="00286936">
              <w:rPr>
                <w:b/>
                <w:color w:val="000000" w:themeColor="text1"/>
                <w:sz w:val="24"/>
                <w:lang w:val="en-US"/>
              </w:rPr>
              <w:t xml:space="preserve">Java, </w:t>
            </w:r>
            <w:r w:rsidR="00FF351F" w:rsidRPr="00286936">
              <w:rPr>
                <w:b/>
                <w:color w:val="000000" w:themeColor="text1"/>
                <w:sz w:val="24"/>
                <w:lang w:val="en-US"/>
              </w:rPr>
              <w:t>Spring</w:t>
            </w:r>
            <w:r w:rsidR="009E6C65">
              <w:rPr>
                <w:b/>
                <w:color w:val="000000" w:themeColor="text1"/>
                <w:sz w:val="24"/>
                <w:lang w:val="en-US"/>
              </w:rPr>
              <w:t xml:space="preserve"> Framework</w:t>
            </w:r>
            <w:r w:rsidRPr="00286936">
              <w:rPr>
                <w:b/>
                <w:color w:val="000000" w:themeColor="text1"/>
                <w:sz w:val="24"/>
                <w:lang w:val="en-US"/>
              </w:rPr>
              <w:t>, Spring Boot</w:t>
            </w:r>
            <w:r w:rsidR="00FF351F" w:rsidRPr="00286936">
              <w:rPr>
                <w:b/>
                <w:color w:val="000000" w:themeColor="text1"/>
                <w:sz w:val="24"/>
                <w:lang w:val="en-US"/>
              </w:rPr>
              <w:t xml:space="preserve"> </w:t>
            </w:r>
          </w:p>
          <w:p w:rsidR="00502C5D" w:rsidRPr="00286936" w:rsidRDefault="009E6C65" w:rsidP="00286936">
            <w:pPr>
              <w:pStyle w:val="a"/>
              <w:numPr>
                <w:ilvl w:val="0"/>
                <w:numId w:val="4"/>
              </w:numPr>
              <w:rPr>
                <w:b/>
                <w:sz w:val="24"/>
                <w:lang w:val="en-US"/>
              </w:rPr>
            </w:pPr>
            <w:r>
              <w:rPr>
                <w:b/>
                <w:color w:val="000000" w:themeColor="text1"/>
                <w:sz w:val="24"/>
                <w:lang w:val="en-US"/>
              </w:rPr>
              <w:t xml:space="preserve">Spring </w:t>
            </w:r>
            <w:r w:rsidR="00FF351F" w:rsidRPr="00286936">
              <w:rPr>
                <w:b/>
                <w:color w:val="000000" w:themeColor="text1"/>
                <w:sz w:val="24"/>
                <w:lang w:val="en-US"/>
              </w:rPr>
              <w:t>Security</w:t>
            </w:r>
            <w:r w:rsidRPr="009E6C65">
              <w:rPr>
                <w:b/>
                <w:color w:val="000000" w:themeColor="text1"/>
                <w:sz w:val="24"/>
                <w:lang w:val="en-US"/>
              </w:rPr>
              <w:t xml:space="preserve">, </w:t>
            </w:r>
            <w:r>
              <w:rPr>
                <w:b/>
                <w:color w:val="000000" w:themeColor="text1"/>
                <w:sz w:val="24"/>
                <w:lang w:val="en-US"/>
              </w:rPr>
              <w:t>MVC</w:t>
            </w:r>
            <w:r w:rsidRPr="009E6C65">
              <w:rPr>
                <w:b/>
                <w:color w:val="000000" w:themeColor="text1"/>
                <w:sz w:val="24"/>
                <w:lang w:val="en-US"/>
              </w:rPr>
              <w:t xml:space="preserve">, </w:t>
            </w:r>
            <w:r>
              <w:rPr>
                <w:b/>
                <w:color w:val="000000" w:themeColor="text1"/>
                <w:sz w:val="24"/>
                <w:lang w:val="en-US"/>
              </w:rPr>
              <w:t>Cloud, Data</w:t>
            </w:r>
          </w:p>
          <w:p w:rsidR="005B1D68" w:rsidRPr="00286936" w:rsidRDefault="00FF351F" w:rsidP="00286936">
            <w:pPr>
              <w:pStyle w:val="a"/>
              <w:numPr>
                <w:ilvl w:val="0"/>
                <w:numId w:val="4"/>
              </w:numPr>
              <w:rPr>
                <w:b/>
                <w:color w:val="000000" w:themeColor="text1"/>
                <w:sz w:val="24"/>
                <w:lang w:val="en-US"/>
              </w:rPr>
            </w:pPr>
            <w:r w:rsidRPr="00286936">
              <w:rPr>
                <w:b/>
                <w:color w:val="000000" w:themeColor="text1"/>
                <w:sz w:val="24"/>
                <w:lang w:val="en-US"/>
              </w:rPr>
              <w:t>PostgreSQL, SQL, Hibernate, JPA, JDBC</w:t>
            </w:r>
          </w:p>
          <w:p w:rsidR="00502C5D" w:rsidRPr="00286936" w:rsidRDefault="004B38E9" w:rsidP="00286936">
            <w:pPr>
              <w:pStyle w:val="a"/>
              <w:numPr>
                <w:ilvl w:val="0"/>
                <w:numId w:val="4"/>
              </w:numPr>
              <w:rPr>
                <w:b/>
                <w:sz w:val="24"/>
                <w:lang w:val="en-US"/>
              </w:rPr>
            </w:pPr>
            <w:r>
              <w:rPr>
                <w:b/>
                <w:color w:val="000000" w:themeColor="text1"/>
                <w:sz w:val="24"/>
                <w:lang w:val="en-US"/>
              </w:rPr>
              <w:t>Junit</w:t>
            </w:r>
            <w:r>
              <w:rPr>
                <w:b/>
                <w:color w:val="000000" w:themeColor="text1"/>
                <w:sz w:val="24"/>
              </w:rPr>
              <w:t>,</w:t>
            </w:r>
            <w:r w:rsidR="00FF351F" w:rsidRPr="00286936">
              <w:rPr>
                <w:b/>
                <w:color w:val="000000" w:themeColor="text1"/>
                <w:sz w:val="24"/>
                <w:lang w:val="en-US"/>
              </w:rPr>
              <w:t xml:space="preserve"> Mockito, Swagger, Postman, RestAPI</w:t>
            </w:r>
          </w:p>
          <w:p w:rsidR="004B38E9" w:rsidRPr="004B38E9" w:rsidRDefault="00286936" w:rsidP="004B38E9">
            <w:pPr>
              <w:pStyle w:val="a"/>
              <w:numPr>
                <w:ilvl w:val="0"/>
                <w:numId w:val="4"/>
              </w:numPr>
              <w:rPr>
                <w:b/>
                <w:color w:val="000000" w:themeColor="text1"/>
                <w:sz w:val="24"/>
                <w:lang w:val="en-US"/>
              </w:rPr>
            </w:pPr>
            <w:r w:rsidRPr="00286936">
              <w:rPr>
                <w:b/>
                <w:color w:val="000000" w:themeColor="text1"/>
                <w:sz w:val="24"/>
                <w:lang w:val="en-US"/>
              </w:rPr>
              <w:t>Git, Maven, Kafka</w:t>
            </w:r>
            <w:r w:rsidRPr="009E6C65">
              <w:rPr>
                <w:b/>
                <w:color w:val="000000" w:themeColor="text1"/>
                <w:sz w:val="24"/>
                <w:lang w:val="en-US"/>
              </w:rPr>
              <w:t xml:space="preserve">, </w:t>
            </w:r>
            <w:r w:rsidRPr="00286936">
              <w:rPr>
                <w:b/>
                <w:color w:val="000000" w:themeColor="text1"/>
                <w:sz w:val="24"/>
                <w:lang w:val="en-US"/>
              </w:rPr>
              <w:t>Flyway,</w:t>
            </w:r>
            <w:r w:rsidRPr="009E6C65">
              <w:rPr>
                <w:b/>
                <w:color w:val="000000" w:themeColor="text1"/>
                <w:sz w:val="24"/>
                <w:lang w:val="en-US"/>
              </w:rPr>
              <w:t xml:space="preserve"> </w:t>
            </w:r>
            <w:r w:rsidRPr="00286936">
              <w:rPr>
                <w:b/>
                <w:color w:val="000000" w:themeColor="text1"/>
                <w:sz w:val="24"/>
                <w:lang w:val="en-US"/>
              </w:rPr>
              <w:t>Agile</w:t>
            </w:r>
            <w:r w:rsidR="009E6C65" w:rsidRPr="009E6C65">
              <w:rPr>
                <w:b/>
                <w:color w:val="000000" w:themeColor="text1"/>
                <w:sz w:val="24"/>
                <w:lang w:val="en-US"/>
              </w:rPr>
              <w:t xml:space="preserve">, </w:t>
            </w:r>
            <w:r w:rsidR="009E6C65">
              <w:rPr>
                <w:b/>
                <w:color w:val="000000" w:themeColor="text1"/>
                <w:sz w:val="24"/>
                <w:lang w:val="en-US"/>
              </w:rPr>
              <w:t>Docker</w:t>
            </w:r>
          </w:p>
        </w:tc>
        <w:tc>
          <w:tcPr>
            <w:tcW w:w="4866" w:type="dxa"/>
            <w:tcMar>
              <w:left w:w="360" w:type="dxa"/>
              <w:right w:w="0" w:type="dxa"/>
            </w:tcMar>
          </w:tcPr>
          <w:p w:rsidR="00286936" w:rsidRPr="00286936" w:rsidRDefault="00286936" w:rsidP="00BC7376">
            <w:pPr>
              <w:pStyle w:val="a"/>
              <w:rPr>
                <w:b/>
                <w:sz w:val="24"/>
              </w:rPr>
            </w:pPr>
            <w:r>
              <w:rPr>
                <w:b/>
                <w:sz w:val="24"/>
              </w:rPr>
              <w:t>Русский</w:t>
            </w:r>
            <w:r>
              <w:rPr>
                <w:b/>
                <w:sz w:val="24"/>
                <w:lang w:val="en-US"/>
              </w:rPr>
              <w:t>:</w:t>
            </w:r>
            <w:r>
              <w:rPr>
                <w:b/>
                <w:sz w:val="24"/>
              </w:rPr>
              <w:t xml:space="preserve"> С2</w:t>
            </w:r>
          </w:p>
          <w:p w:rsidR="00286936" w:rsidRPr="00286936" w:rsidRDefault="004B38E9" w:rsidP="00BC7376">
            <w:pPr>
              <w:pStyle w:val="a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English: B1</w:t>
            </w:r>
          </w:p>
          <w:p w:rsidR="009E6C65" w:rsidRDefault="00FF351F" w:rsidP="009E6C65">
            <w:pPr>
              <w:pStyle w:val="a"/>
              <w:rPr>
                <w:b/>
                <w:sz w:val="24"/>
              </w:rPr>
            </w:pPr>
            <w:r w:rsidRPr="00CE35CC">
              <w:rPr>
                <w:sz w:val="24"/>
              </w:rPr>
              <w:t>Ответ</w:t>
            </w:r>
            <w:r w:rsidR="009E6C65">
              <w:rPr>
                <w:sz w:val="24"/>
              </w:rPr>
              <w:t>ственность,</w:t>
            </w:r>
            <w:r w:rsidR="009E6C65">
              <w:rPr>
                <w:sz w:val="24"/>
                <w:lang w:val="en-US"/>
              </w:rPr>
              <w:t xml:space="preserve"> </w:t>
            </w:r>
            <w:r w:rsidR="009E6C65">
              <w:rPr>
                <w:sz w:val="24"/>
              </w:rPr>
              <w:t>Организованность</w:t>
            </w:r>
          </w:p>
          <w:p w:rsidR="00752315" w:rsidRPr="009E6C65" w:rsidRDefault="009E6C65" w:rsidP="009E6C65">
            <w:pPr>
              <w:pStyle w:val="a"/>
              <w:rPr>
                <w:b/>
                <w:sz w:val="24"/>
              </w:rPr>
            </w:pPr>
            <w:r w:rsidRPr="009E6C65">
              <w:rPr>
                <w:sz w:val="24"/>
              </w:rPr>
              <w:t>К</w:t>
            </w:r>
            <w:r w:rsidR="00FF351F" w:rsidRPr="009E6C65">
              <w:rPr>
                <w:sz w:val="24"/>
              </w:rPr>
              <w:t>оммуникабельность</w:t>
            </w:r>
            <w:r>
              <w:rPr>
                <w:b/>
                <w:sz w:val="24"/>
              </w:rPr>
              <w:t xml:space="preserve"> </w:t>
            </w:r>
            <w:r w:rsidR="00FF351F" w:rsidRPr="009E6C65">
              <w:rPr>
                <w:sz w:val="24"/>
              </w:rPr>
              <w:t>самообучаемость</w:t>
            </w:r>
          </w:p>
        </w:tc>
      </w:tr>
    </w:tbl>
    <w:p w:rsidR="000A44D9" w:rsidRDefault="004B38E9" w:rsidP="000A44D9">
      <w:pPr>
        <w:pStyle w:val="1"/>
      </w:pPr>
      <w:r>
        <w:t>Опыт работы</w:t>
      </w:r>
    </w:p>
    <w:p w:rsidR="000A44D9" w:rsidRPr="003322FC" w:rsidRDefault="000A44D9" w:rsidP="008D5371">
      <w:pPr>
        <w:pStyle w:val="1"/>
        <w:spacing w:after="0"/>
        <w:rPr>
          <w:sz w:val="32"/>
          <w:lang w:val="en-US"/>
        </w:rPr>
      </w:pPr>
      <w:r w:rsidRPr="000A44D9">
        <w:rPr>
          <w:sz w:val="32"/>
        </w:rPr>
        <w:t>Должность:</w:t>
      </w:r>
      <w:r w:rsidRPr="00FC10AD">
        <w:rPr>
          <w:b w:val="0"/>
          <w:sz w:val="32"/>
        </w:rPr>
        <w:t xml:space="preserve"> </w:t>
      </w:r>
      <w:r w:rsidR="003322FC">
        <w:rPr>
          <w:b w:val="0"/>
          <w:sz w:val="32"/>
          <w:u w:val="single"/>
          <w:lang w:val="en-US"/>
        </w:rPr>
        <w:t>Java backend developer</w:t>
      </w:r>
    </w:p>
    <w:p w:rsidR="008D5371" w:rsidRPr="00FC10AD" w:rsidRDefault="000A44D9" w:rsidP="008D5371">
      <w:pPr>
        <w:spacing w:after="0"/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</w:pPr>
      <w:r w:rsidRPr="00FC10AD">
        <w:rPr>
          <w:rFonts w:ascii="Segoe UI" w:eastAsia="Times New Roman" w:hAnsi="Segoe UI" w:cs="Segoe UI"/>
          <w:b/>
          <w:color w:val="000000" w:themeColor="text1"/>
          <w:sz w:val="24"/>
          <w:szCs w:val="27"/>
          <w:lang w:eastAsia="ru-RU"/>
        </w:rPr>
        <w:t>Название компании:</w:t>
      </w:r>
      <w:r w:rsidR="008D5371" w:rsidRPr="00FC10AD">
        <w:rPr>
          <w:rFonts w:ascii="Segoe UI" w:eastAsia="Times New Roman" w:hAnsi="Segoe UI" w:cs="Segoe UI"/>
          <w:b/>
          <w:color w:val="000000" w:themeColor="text1"/>
          <w:sz w:val="24"/>
          <w:szCs w:val="27"/>
          <w:lang w:eastAsia="ru-RU"/>
        </w:rPr>
        <w:t> </w:t>
      </w:r>
      <w:r w:rsidR="008D5371" w:rsidRPr="00FC10AD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>ООО «Иннотех», г. Минск</w:t>
      </w:r>
    </w:p>
    <w:p w:rsidR="008D5371" w:rsidRPr="00FC10AD" w:rsidRDefault="000A44D9" w:rsidP="008D5371">
      <w:pPr>
        <w:spacing w:after="0"/>
        <w:rPr>
          <w:rFonts w:ascii="Segoe UI" w:eastAsia="Times New Roman" w:hAnsi="Segoe UI" w:cs="Segoe UI"/>
          <w:b/>
          <w:color w:val="000000" w:themeColor="text1"/>
          <w:sz w:val="24"/>
          <w:szCs w:val="27"/>
          <w:lang w:eastAsia="ru-RU"/>
        </w:rPr>
      </w:pPr>
      <w:r w:rsidRPr="00FC10AD">
        <w:rPr>
          <w:rFonts w:ascii="Segoe UI" w:eastAsia="Times New Roman" w:hAnsi="Segoe UI" w:cs="Segoe UI"/>
          <w:b/>
          <w:color w:val="000000" w:themeColor="text1"/>
          <w:sz w:val="24"/>
          <w:szCs w:val="27"/>
          <w:lang w:eastAsia="ru-RU"/>
        </w:rPr>
        <w:t>Срок работы:</w:t>
      </w:r>
      <w:r w:rsidR="008D5371" w:rsidRPr="00FC10AD">
        <w:rPr>
          <w:rFonts w:ascii="Segoe UI" w:eastAsia="Times New Roman" w:hAnsi="Segoe UI" w:cs="Segoe UI"/>
          <w:b/>
          <w:color w:val="000000" w:themeColor="text1"/>
          <w:sz w:val="24"/>
          <w:szCs w:val="27"/>
          <w:lang w:eastAsia="ru-RU"/>
        </w:rPr>
        <w:t> </w:t>
      </w:r>
      <w:r w:rsidR="00970A05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>июнь</w:t>
      </w:r>
      <w:r w:rsidR="008D5371" w:rsidRPr="00FC10AD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 xml:space="preserve"> 2024</w:t>
      </w:r>
      <w:r w:rsidR="003322FC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 xml:space="preserve"> —</w:t>
      </w:r>
      <w:r w:rsidR="003322FC" w:rsidRPr="00970A05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 xml:space="preserve"> </w:t>
      </w:r>
      <w:r w:rsidR="003322FC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>август 2025</w:t>
      </w:r>
      <w:r w:rsidRPr="000A44D9">
        <w:rPr>
          <w:rFonts w:ascii="Segoe UI" w:eastAsia="Times New Roman" w:hAnsi="Segoe UI" w:cs="Segoe UI"/>
          <w:color w:val="000000" w:themeColor="text1"/>
          <w:sz w:val="24"/>
          <w:szCs w:val="27"/>
          <w:lang w:eastAsia="ru-RU"/>
        </w:rPr>
        <w:t>.</w:t>
      </w:r>
    </w:p>
    <w:p w:rsidR="00D37450" w:rsidRDefault="008D5371" w:rsidP="00D37450">
      <w:pPr>
        <w:spacing w:after="0"/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</w:pPr>
      <w: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>Ключевые достижения</w:t>
      </w:r>
    </w:p>
    <w:p w:rsidR="00D37450" w:rsidRPr="00D37450" w:rsidRDefault="00D37450" w:rsidP="00D37450">
      <w:pPr>
        <w:pStyle w:val="affff7"/>
        <w:numPr>
          <w:ilvl w:val="0"/>
          <w:numId w:val="16"/>
        </w:numP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</w:pP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Рефакторинг legacy-кода, улучшение </w:t>
      </w:r>
      <w:r w:rsidR="00FC10AD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>поддерживаемости</w:t>
      </w: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 кодовой базы, что ускорило разработку</w:t>
      </w:r>
      <w: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 новых функций на 25%</w:t>
      </w:r>
    </w:p>
    <w:p w:rsidR="00D37450" w:rsidRPr="00D37450" w:rsidRDefault="00D37450" w:rsidP="00D37450">
      <w:pPr>
        <w:pStyle w:val="affff7"/>
        <w:numPr>
          <w:ilvl w:val="0"/>
          <w:numId w:val="16"/>
        </w:numPr>
        <w:spacing w:after="0"/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</w:pPr>
      <w: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>Оптимизация производительности</w:t>
      </w: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: </w:t>
      </w:r>
      <w: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снизил </w:t>
      </w:r>
      <w:r>
        <w:rPr>
          <w:rFonts w:ascii="Segoe UI" w:eastAsia="Times New Roman" w:hAnsi="Segoe UI" w:cs="Segoe UI"/>
          <w:color w:val="19193D"/>
          <w:sz w:val="24"/>
          <w:szCs w:val="27"/>
          <w:lang w:val="en-US" w:eastAsia="ru-RU"/>
        </w:rPr>
        <w:t>latency</w:t>
      </w: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 </w:t>
      </w:r>
      <w: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ключевых </w:t>
      </w:r>
      <w:r>
        <w:rPr>
          <w:rFonts w:ascii="Segoe UI" w:eastAsia="Times New Roman" w:hAnsi="Segoe UI" w:cs="Segoe UI"/>
          <w:color w:val="19193D"/>
          <w:sz w:val="24"/>
          <w:szCs w:val="27"/>
          <w:lang w:val="en-US" w:eastAsia="ru-RU"/>
        </w:rPr>
        <w:t>endpoints</w:t>
      </w: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 </w:t>
      </w:r>
      <w: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 xml:space="preserve">на 30% </w:t>
      </w: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>и улучшив отзывчивость системы для пользователей</w:t>
      </w:r>
    </w:p>
    <w:p w:rsidR="00D37450" w:rsidRDefault="00D37450" w:rsidP="00D37450">
      <w:pPr>
        <w:pStyle w:val="affff7"/>
        <w:numPr>
          <w:ilvl w:val="0"/>
          <w:numId w:val="16"/>
        </w:numP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</w:pPr>
      <w:r w:rsidRPr="00D37450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>Повысил покрытие кода unit-тестами с 40% до 75%, что позволило увереннее вносить изменения и сократило количество инцидентов на продакшене.</w:t>
      </w:r>
    </w:p>
    <w:p w:rsidR="00FC10AD" w:rsidRPr="00D37450" w:rsidRDefault="00FC10AD" w:rsidP="00FC10AD">
      <w:pPr>
        <w:pStyle w:val="affff7"/>
        <w:numPr>
          <w:ilvl w:val="0"/>
          <w:numId w:val="16"/>
        </w:numPr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</w:pPr>
      <w:r w:rsidRPr="00FC10AD">
        <w:rPr>
          <w:rFonts w:ascii="Segoe UI" w:eastAsia="Times New Roman" w:hAnsi="Segoe UI" w:cs="Segoe UI"/>
          <w:color w:val="19193D"/>
          <w:sz w:val="24"/>
          <w:szCs w:val="27"/>
          <w:lang w:eastAsia="ru-RU"/>
        </w:rPr>
        <w:t>Активно участвовал в код-ревью, обеспечивая соблюдение стандартов кода и передачу знаний в команде</w:t>
      </w:r>
    </w:p>
    <w:p w:rsidR="000A44D9" w:rsidRPr="000A44D9" w:rsidRDefault="000A44D9" w:rsidP="000A44D9">
      <w:pPr>
        <w:pStyle w:val="1"/>
        <w:rPr>
          <w:sz w:val="32"/>
        </w:rPr>
      </w:pPr>
    </w:p>
    <w:p w:rsidR="00CE35CC" w:rsidRPr="004B38E9" w:rsidRDefault="004B38E9" w:rsidP="00FC10AD">
      <w:pPr>
        <w:pStyle w:val="1"/>
      </w:pPr>
      <w:r>
        <w:t>Образование</w:t>
      </w:r>
    </w:p>
    <w:p w:rsidR="00CE35CC" w:rsidRPr="003322FC" w:rsidRDefault="004B38E9" w:rsidP="00FC10AD">
      <w:pPr>
        <w:pStyle w:val="30"/>
        <w:rPr>
          <w:b/>
          <w:color w:val="007FAB" w:themeColor="accent1"/>
          <w:sz w:val="24"/>
        </w:rPr>
      </w:pPr>
      <w:r>
        <w:rPr>
          <w:b/>
          <w:color w:val="007FAB" w:themeColor="accent1"/>
          <w:sz w:val="24"/>
        </w:rPr>
        <w:t>Высшее,</w:t>
      </w:r>
      <w:r w:rsidR="003322FC">
        <w:rPr>
          <w:b/>
          <w:color w:val="007FAB" w:themeColor="accent1"/>
          <w:sz w:val="24"/>
        </w:rPr>
        <w:t xml:space="preserve"> БрГУ</w:t>
      </w:r>
      <w:r w:rsidR="003322FC" w:rsidRPr="003322FC">
        <w:rPr>
          <w:b/>
          <w:color w:val="007FAB" w:themeColor="accent1"/>
          <w:sz w:val="24"/>
        </w:rPr>
        <w:t>,</w:t>
      </w:r>
      <w:r>
        <w:rPr>
          <w:b/>
          <w:color w:val="007FAB" w:themeColor="accent1"/>
          <w:sz w:val="24"/>
        </w:rPr>
        <w:t xml:space="preserve"> физико-математическиое </w:t>
      </w:r>
      <w:r w:rsidRPr="004B38E9">
        <w:rPr>
          <w:b/>
          <w:color w:val="007FAB" w:themeColor="accent1"/>
          <w:sz w:val="24"/>
        </w:rPr>
        <w:t>“</w:t>
      </w:r>
      <w:r>
        <w:rPr>
          <w:b/>
          <w:color w:val="007FAB" w:themeColor="accent1"/>
          <w:sz w:val="24"/>
        </w:rPr>
        <w:t>Прикладная математика</w:t>
      </w:r>
      <w:r w:rsidRPr="004B38E9">
        <w:rPr>
          <w:b/>
          <w:color w:val="007FAB" w:themeColor="accent1"/>
          <w:sz w:val="24"/>
        </w:rPr>
        <w:t>”</w:t>
      </w:r>
    </w:p>
    <w:p w:rsidR="008D5371" w:rsidRPr="00FC10AD" w:rsidRDefault="008D5371" w:rsidP="00FC10AD">
      <w:pPr>
        <w:pStyle w:val="30"/>
        <w:rPr>
          <w:sz w:val="24"/>
          <w:lang w:val="en-US"/>
        </w:rPr>
      </w:pPr>
      <w:r>
        <w:rPr>
          <w:b/>
          <w:color w:val="007FAB" w:themeColor="accent1"/>
          <w:sz w:val="24"/>
          <w:lang w:val="en-US"/>
        </w:rPr>
        <w:t>Java advanced, Senla Group</w:t>
      </w:r>
      <w:r w:rsidRPr="006A7D83">
        <w:rPr>
          <w:color w:val="007FAB" w:themeColor="accent1"/>
          <w:sz w:val="24"/>
          <w:lang w:val="en-US"/>
        </w:rPr>
        <w:t xml:space="preserve"> </w:t>
      </w:r>
      <w:r w:rsidR="003322FC">
        <w:rPr>
          <w:sz w:val="24"/>
          <w:lang w:val="en-US"/>
        </w:rPr>
        <w:t>2024</w:t>
      </w:r>
    </w:p>
    <w:p w:rsidR="004B38E9" w:rsidRPr="00FC10AD" w:rsidRDefault="00CE35CC" w:rsidP="00FC10AD">
      <w:pPr>
        <w:pStyle w:val="30"/>
        <w:rPr>
          <w:sz w:val="24"/>
          <w:lang w:val="en-US"/>
        </w:rPr>
      </w:pPr>
      <w:r w:rsidRPr="006A7D83">
        <w:rPr>
          <w:b/>
          <w:color w:val="007FAB" w:themeColor="accent1"/>
          <w:sz w:val="24"/>
          <w:lang w:val="en-US"/>
        </w:rPr>
        <w:t>Java advanced, t1</w:t>
      </w:r>
      <w:r w:rsidRPr="006A7D83">
        <w:rPr>
          <w:color w:val="007FAB" w:themeColor="accent1"/>
          <w:sz w:val="24"/>
          <w:lang w:val="en-US"/>
        </w:rPr>
        <w:t xml:space="preserve"> </w:t>
      </w:r>
      <w:r w:rsidR="00FC10AD">
        <w:rPr>
          <w:sz w:val="24"/>
          <w:lang w:val="en-US"/>
        </w:rPr>
        <w:t>202</w:t>
      </w:r>
      <w:r w:rsidR="00FC10AD" w:rsidRPr="00FC10AD">
        <w:rPr>
          <w:sz w:val="24"/>
          <w:lang w:val="en-US"/>
        </w:rPr>
        <w:t>4</w:t>
      </w:r>
    </w:p>
    <w:p w:rsidR="004B38E9" w:rsidRPr="00FC10AD" w:rsidRDefault="004B38E9" w:rsidP="00FC10AD">
      <w:pPr>
        <w:pStyle w:val="30"/>
        <w:rPr>
          <w:sz w:val="24"/>
          <w:lang w:val="en-US"/>
        </w:rPr>
      </w:pPr>
      <w:r>
        <w:rPr>
          <w:b/>
          <w:color w:val="007FAB" w:themeColor="accent1"/>
          <w:sz w:val="24"/>
          <w:lang w:val="en-US"/>
        </w:rPr>
        <w:t>JAVA AQA, REDROVER</w:t>
      </w:r>
      <w:r w:rsidRPr="006A7D83">
        <w:rPr>
          <w:color w:val="007FAB" w:themeColor="accent1"/>
          <w:sz w:val="24"/>
          <w:lang w:val="en-US"/>
        </w:rPr>
        <w:t xml:space="preserve"> </w:t>
      </w:r>
      <w:r w:rsidR="00FC10AD">
        <w:rPr>
          <w:sz w:val="24"/>
          <w:lang w:val="en-US"/>
        </w:rPr>
        <w:t>20</w:t>
      </w:r>
      <w:r w:rsidR="00FC10AD" w:rsidRPr="00FC10AD">
        <w:rPr>
          <w:sz w:val="24"/>
          <w:lang w:val="en-US"/>
        </w:rPr>
        <w:t>25</w:t>
      </w:r>
    </w:p>
    <w:p w:rsidR="00810CDB" w:rsidRPr="004B38E9" w:rsidRDefault="008D5371" w:rsidP="00FC10AD">
      <w:pPr>
        <w:spacing w:after="0"/>
        <w:jc w:val="both"/>
        <w:rPr>
          <w:sz w:val="24"/>
          <w:lang w:val="en-US"/>
        </w:rPr>
      </w:pPr>
      <w:r>
        <w:rPr>
          <w:sz w:val="24"/>
        </w:rPr>
        <w:t>Пет</w:t>
      </w:r>
      <w:r w:rsidRPr="00FC10AD">
        <w:rPr>
          <w:sz w:val="24"/>
          <w:lang w:val="en-US"/>
        </w:rPr>
        <w:t>-</w:t>
      </w:r>
      <w:r>
        <w:rPr>
          <w:sz w:val="24"/>
        </w:rPr>
        <w:t>проекты</w:t>
      </w:r>
      <w:r w:rsidR="00810CDB" w:rsidRPr="004B38E9">
        <w:rPr>
          <w:sz w:val="24"/>
          <w:lang w:val="en-US"/>
        </w:rPr>
        <w:t xml:space="preserve">: </w:t>
      </w:r>
    </w:p>
    <w:p w:rsidR="00810CDB" w:rsidRPr="008D5371" w:rsidRDefault="0044151B" w:rsidP="00FC10AD">
      <w:pPr>
        <w:spacing w:after="0"/>
        <w:jc w:val="both"/>
        <w:rPr>
          <w:rStyle w:val="afffe"/>
          <w:color w:val="595959" w:themeColor="text1" w:themeTint="A6"/>
          <w:u w:val="none"/>
          <w:lang w:val="en-US"/>
        </w:rPr>
      </w:pPr>
      <w:hyperlink r:id="rId11" w:history="1">
        <w:r w:rsidR="00810CDB" w:rsidRPr="00810CDB">
          <w:rPr>
            <w:rStyle w:val="afffe"/>
            <w:lang w:val="en-US"/>
          </w:rPr>
          <w:t>Direwait</w:t>
        </w:r>
        <w:r w:rsidR="00810CDB" w:rsidRPr="000A44D9">
          <w:rPr>
            <w:rStyle w:val="afffe"/>
            <w:lang w:val="en-US"/>
          </w:rPr>
          <w:t>/</w:t>
        </w:r>
        <w:r w:rsidR="00810CDB" w:rsidRPr="00810CDB">
          <w:rPr>
            <w:rStyle w:val="afffe"/>
            <w:lang w:val="en-US"/>
          </w:rPr>
          <w:t>Senla</w:t>
        </w:r>
        <w:r w:rsidR="00810CDB" w:rsidRPr="000A44D9">
          <w:rPr>
            <w:rStyle w:val="afffe"/>
            <w:lang w:val="en-US"/>
          </w:rPr>
          <w:t>-</w:t>
        </w:r>
        <w:r w:rsidR="00810CDB" w:rsidRPr="00810CDB">
          <w:rPr>
            <w:rStyle w:val="afffe"/>
            <w:lang w:val="en-US"/>
          </w:rPr>
          <w:t>project</w:t>
        </w:r>
        <w:r w:rsidR="00810CDB" w:rsidRPr="000A44D9">
          <w:rPr>
            <w:rStyle w:val="afffe"/>
            <w:lang w:val="en-US"/>
          </w:rPr>
          <w:t>-</w:t>
        </w:r>
        <w:r w:rsidR="00810CDB" w:rsidRPr="00810CDB">
          <w:rPr>
            <w:rStyle w:val="afffe"/>
            <w:lang w:val="en-US"/>
          </w:rPr>
          <w:t>Boreyko</w:t>
        </w:r>
        <w:r w:rsidR="00810CDB" w:rsidRPr="000A44D9">
          <w:rPr>
            <w:rStyle w:val="afffe"/>
            <w:lang w:val="en-US"/>
          </w:rPr>
          <w:t>-</w:t>
        </w:r>
        <w:r w:rsidR="00810CDB" w:rsidRPr="00810CDB">
          <w:rPr>
            <w:rStyle w:val="afffe"/>
            <w:lang w:val="en-US"/>
          </w:rPr>
          <w:t>Nikita</w:t>
        </w:r>
        <w:r w:rsidR="00810CDB" w:rsidRPr="000A44D9">
          <w:rPr>
            <w:rStyle w:val="afffe"/>
            <w:lang w:val="en-US"/>
          </w:rPr>
          <w:t xml:space="preserve"> </w:t>
        </w:r>
        <w:r w:rsidR="00810CDB" w:rsidRPr="00810CDB">
          <w:rPr>
            <w:rStyle w:val="afffe"/>
            <w:lang w:val="en-US"/>
          </w:rPr>
          <w:t>at</w:t>
        </w:r>
        <w:r w:rsidR="00810CDB" w:rsidRPr="000A44D9">
          <w:rPr>
            <w:rStyle w:val="afffe"/>
            <w:lang w:val="en-US"/>
          </w:rPr>
          <w:t xml:space="preserve"> </w:t>
        </w:r>
        <w:r w:rsidR="00810CDB" w:rsidRPr="00810CDB">
          <w:rPr>
            <w:rStyle w:val="afffe"/>
            <w:lang w:val="en-US"/>
          </w:rPr>
          <w:t>project</w:t>
        </w:r>
      </w:hyperlink>
    </w:p>
    <w:p w:rsidR="00BC7376" w:rsidRPr="00FC10AD" w:rsidRDefault="0044151B" w:rsidP="00FC10AD">
      <w:pPr>
        <w:spacing w:after="0"/>
        <w:jc w:val="both"/>
        <w:rPr>
          <w:sz w:val="24"/>
          <w:lang w:val="en-US"/>
        </w:rPr>
      </w:pPr>
      <w:hyperlink r:id="rId12" w:history="1">
        <w:r w:rsidR="008D5371" w:rsidRPr="008D5371">
          <w:rPr>
            <w:rStyle w:val="afffe"/>
            <w:lang w:val="en-US"/>
          </w:rPr>
          <w:t>Direwait/team-24-back a</w:t>
        </w:r>
        <w:bookmarkStart w:id="0" w:name="_GoBack"/>
        <w:bookmarkEnd w:id="0"/>
        <w:r w:rsidR="008D5371" w:rsidRPr="008D5371">
          <w:rPr>
            <w:rStyle w:val="afffe"/>
            <w:lang w:val="en-US"/>
          </w:rPr>
          <w:t>t dev</w:t>
        </w:r>
      </w:hyperlink>
    </w:p>
    <w:sectPr w:rsidR="00BC7376" w:rsidRPr="00FC10AD" w:rsidSect="00F865D9">
      <w:footerReference w:type="default" r:id="rId13"/>
      <w:pgSz w:w="11906" w:h="16838" w:code="9"/>
      <w:pgMar w:top="737" w:right="1021" w:bottom="851" w:left="1021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51B" w:rsidRDefault="0044151B" w:rsidP="00725803">
      <w:pPr>
        <w:spacing w:after="0"/>
      </w:pPr>
      <w:r>
        <w:separator/>
      </w:r>
    </w:p>
  </w:endnote>
  <w:endnote w:type="continuationSeparator" w:id="0">
    <w:p w:rsidR="0044151B" w:rsidRDefault="0044151B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78760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>
        <w:pPr>
          <w:pStyle w:val="a7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FC10AD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51B" w:rsidRDefault="0044151B" w:rsidP="00725803">
      <w:pPr>
        <w:spacing w:after="0"/>
      </w:pPr>
      <w:r>
        <w:separator/>
      </w:r>
    </w:p>
  </w:footnote>
  <w:footnote w:type="continuationSeparator" w:id="0">
    <w:p w:rsidR="0044151B" w:rsidRDefault="0044151B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66F2AB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164B7F"/>
    <w:multiLevelType w:val="hybridMultilevel"/>
    <w:tmpl w:val="0E86A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A4B1C"/>
    <w:multiLevelType w:val="hybridMultilevel"/>
    <w:tmpl w:val="7E8C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7E66332"/>
    <w:multiLevelType w:val="hybridMultilevel"/>
    <w:tmpl w:val="92288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A268C"/>
    <w:multiLevelType w:val="hybridMultilevel"/>
    <w:tmpl w:val="E9C81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2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3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C5D"/>
    <w:rsid w:val="00001351"/>
    <w:rsid w:val="00025E77"/>
    <w:rsid w:val="00027312"/>
    <w:rsid w:val="000645F2"/>
    <w:rsid w:val="00082F03"/>
    <w:rsid w:val="000835A0"/>
    <w:rsid w:val="000934A2"/>
    <w:rsid w:val="000A44D9"/>
    <w:rsid w:val="001B0955"/>
    <w:rsid w:val="00227784"/>
    <w:rsid w:val="0023705D"/>
    <w:rsid w:val="00250A31"/>
    <w:rsid w:val="00251C13"/>
    <w:rsid w:val="00286936"/>
    <w:rsid w:val="002922D0"/>
    <w:rsid w:val="003322FC"/>
    <w:rsid w:val="00340B03"/>
    <w:rsid w:val="00380AE7"/>
    <w:rsid w:val="003A6943"/>
    <w:rsid w:val="003C5B05"/>
    <w:rsid w:val="00402C11"/>
    <w:rsid w:val="00410BA2"/>
    <w:rsid w:val="00434074"/>
    <w:rsid w:val="0044151B"/>
    <w:rsid w:val="00463C3B"/>
    <w:rsid w:val="004937AE"/>
    <w:rsid w:val="004B38E9"/>
    <w:rsid w:val="004D3408"/>
    <w:rsid w:val="004E2970"/>
    <w:rsid w:val="005026DD"/>
    <w:rsid w:val="00502C5D"/>
    <w:rsid w:val="00513EFC"/>
    <w:rsid w:val="0052113B"/>
    <w:rsid w:val="00564951"/>
    <w:rsid w:val="00573BF9"/>
    <w:rsid w:val="00575E53"/>
    <w:rsid w:val="005A4A49"/>
    <w:rsid w:val="005B1D68"/>
    <w:rsid w:val="00611B37"/>
    <w:rsid w:val="00625285"/>
    <w:rsid w:val="006252B4"/>
    <w:rsid w:val="00646BA2"/>
    <w:rsid w:val="00666CEF"/>
    <w:rsid w:val="00675EA0"/>
    <w:rsid w:val="006A7D83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810CDB"/>
    <w:rsid w:val="00857E6B"/>
    <w:rsid w:val="008968C4"/>
    <w:rsid w:val="008B1D80"/>
    <w:rsid w:val="008D5371"/>
    <w:rsid w:val="008D7C1C"/>
    <w:rsid w:val="0091133B"/>
    <w:rsid w:val="0092291B"/>
    <w:rsid w:val="00932D92"/>
    <w:rsid w:val="0095272C"/>
    <w:rsid w:val="00970A05"/>
    <w:rsid w:val="00972024"/>
    <w:rsid w:val="009E6C65"/>
    <w:rsid w:val="009F04D2"/>
    <w:rsid w:val="009F2BA7"/>
    <w:rsid w:val="009F6DA0"/>
    <w:rsid w:val="00A01182"/>
    <w:rsid w:val="00AD13CB"/>
    <w:rsid w:val="00AD3FD8"/>
    <w:rsid w:val="00B370A8"/>
    <w:rsid w:val="00BC7376"/>
    <w:rsid w:val="00BD669A"/>
    <w:rsid w:val="00C13F2B"/>
    <w:rsid w:val="00C43D65"/>
    <w:rsid w:val="00C84833"/>
    <w:rsid w:val="00C9044F"/>
    <w:rsid w:val="00CE35CC"/>
    <w:rsid w:val="00D2420D"/>
    <w:rsid w:val="00D30382"/>
    <w:rsid w:val="00D37450"/>
    <w:rsid w:val="00D413F9"/>
    <w:rsid w:val="00D44E50"/>
    <w:rsid w:val="00D90060"/>
    <w:rsid w:val="00D92B95"/>
    <w:rsid w:val="00E03F71"/>
    <w:rsid w:val="00E154B5"/>
    <w:rsid w:val="00E232F0"/>
    <w:rsid w:val="00E309D5"/>
    <w:rsid w:val="00E52791"/>
    <w:rsid w:val="00E530AF"/>
    <w:rsid w:val="00E83195"/>
    <w:rsid w:val="00F00A4F"/>
    <w:rsid w:val="00F06C17"/>
    <w:rsid w:val="00F33CD8"/>
    <w:rsid w:val="00F865D9"/>
    <w:rsid w:val="00FC10AD"/>
    <w:rsid w:val="00FD1DE2"/>
    <w:rsid w:val="00FF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6F20AC"/>
  <w15:chartTrackingRefBased/>
  <w15:docId w15:val="{79200D2A-DD1C-4C17-AC55-5A6863AE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ru-RU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E2970"/>
  </w:style>
  <w:style w:type="paragraph" w:styleId="1">
    <w:name w:val="heading 1"/>
    <w:basedOn w:val="a1"/>
    <w:link w:val="10"/>
    <w:uiPriority w:val="9"/>
    <w:qFormat/>
    <w:rsid w:val="00E530AF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E530AF"/>
    <w:pPr>
      <w:keepNext/>
      <w:keepLines/>
      <w:spacing w:after="40"/>
      <w:contextualSpacing/>
      <w:outlineLvl w:val="1"/>
    </w:pPr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paragraph" w:styleId="30">
    <w:name w:val="heading 3"/>
    <w:basedOn w:val="a1"/>
    <w:link w:val="31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0AF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80AE7"/>
    <w:pPr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380AE7"/>
  </w:style>
  <w:style w:type="paragraph" w:styleId="a7">
    <w:name w:val="footer"/>
    <w:basedOn w:val="a1"/>
    <w:link w:val="a8"/>
    <w:uiPriority w:val="99"/>
    <w:unhideWhenUsed/>
    <w:rsid w:val="00380AE7"/>
    <w:pPr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380AE7"/>
  </w:style>
  <w:style w:type="character" w:customStyle="1" w:styleId="10">
    <w:name w:val="Заголовок 1 Знак"/>
    <w:basedOn w:val="a2"/>
    <w:link w:val="1"/>
    <w:uiPriority w:val="9"/>
    <w:rsid w:val="00E530AF"/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a">
    <w:name w:val="List Bullet"/>
    <w:basedOn w:val="a1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contextualSpacing/>
    </w:pPr>
  </w:style>
  <w:style w:type="paragraph" w:styleId="32">
    <w:name w:val="List Bullet 3"/>
    <w:basedOn w:val="a1"/>
    <w:uiPriority w:val="99"/>
    <w:semiHidden/>
    <w:unhideWhenUsed/>
    <w:rsid w:val="00573BF9"/>
    <w:pPr>
      <w:contextualSpacing/>
    </w:pPr>
  </w:style>
  <w:style w:type="character" w:customStyle="1" w:styleId="21">
    <w:name w:val="Заголовок 2 Знак"/>
    <w:basedOn w:val="a2"/>
    <w:link w:val="20"/>
    <w:uiPriority w:val="9"/>
    <w:rsid w:val="00E530AF"/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character" w:customStyle="1" w:styleId="31">
    <w:name w:val="Заголовок 3 Знак"/>
    <w:basedOn w:val="a2"/>
    <w:link w:val="30"/>
    <w:uiPriority w:val="9"/>
    <w:rsid w:val="0052113B"/>
    <w:rPr>
      <w:rFonts w:eastAsiaTheme="majorEastAsia" w:cstheme="majorBidi"/>
      <w:caps/>
      <w:szCs w:val="24"/>
    </w:rPr>
  </w:style>
  <w:style w:type="paragraph" w:styleId="aa">
    <w:name w:val="Title"/>
    <w:basedOn w:val="a1"/>
    <w:link w:val="ab"/>
    <w:uiPriority w:val="1"/>
    <w:qFormat/>
    <w:rsid w:val="00E530AF"/>
    <w:pPr>
      <w:spacing w:after="0" w:line="216" w:lineRule="auto"/>
      <w:contextualSpacing/>
    </w:pPr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character" w:customStyle="1" w:styleId="ab">
    <w:name w:val="Заголовок Знак"/>
    <w:basedOn w:val="a2"/>
    <w:link w:val="aa"/>
    <w:uiPriority w:val="1"/>
    <w:rsid w:val="00E530AF"/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paragraph" w:customStyle="1" w:styleId="ac">
    <w:name w:val="Контактные данные"/>
    <w:basedOn w:val="a1"/>
    <w:uiPriority w:val="3"/>
    <w:qFormat/>
    <w:rsid w:val="004E2970"/>
    <w:pPr>
      <w:spacing w:before="40" w:after="0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Заголовок 4 Знак"/>
    <w:basedOn w:val="a2"/>
    <w:link w:val="41"/>
    <w:uiPriority w:val="9"/>
    <w:semiHidden/>
    <w:rsid w:val="00E530AF"/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BC7376"/>
    <w:pPr>
      <w:numPr>
        <w:numId w:val="6"/>
      </w:numPr>
      <w:contextualSpacing/>
    </w:pPr>
  </w:style>
  <w:style w:type="character" w:styleId="ae">
    <w:name w:val="Emphasis"/>
    <w:basedOn w:val="a2"/>
    <w:uiPriority w:val="20"/>
    <w:qFormat/>
    <w:rsid w:val="00E530AF"/>
    <w:rPr>
      <w:rFonts w:ascii="Times New Roman" w:hAnsi="Times New Roman"/>
      <w:b w:val="0"/>
      <w:i w:val="0"/>
      <w:iCs/>
      <w:color w:val="595959" w:themeColor="text1" w:themeTint="A6"/>
    </w:rPr>
  </w:style>
  <w:style w:type="paragraph" w:styleId="af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0">
    <w:name w:val="Subtitle"/>
    <w:basedOn w:val="a1"/>
    <w:link w:val="af1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1">
    <w:name w:val="Подзаголовок Знак"/>
    <w:basedOn w:val="a2"/>
    <w:link w:val="af0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2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3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af5">
    <w:name w:val="Выделенная цитата Знак"/>
    <w:basedOn w:val="a2"/>
    <w:link w:val="af4"/>
    <w:uiPriority w:val="30"/>
    <w:semiHidden/>
    <w:rsid w:val="002922D0"/>
    <w:rPr>
      <w:i/>
      <w:iCs/>
      <w:color w:val="007FAB" w:themeColor="accent1"/>
    </w:rPr>
  </w:style>
  <w:style w:type="paragraph" w:styleId="23">
    <w:name w:val="Quote"/>
    <w:basedOn w:val="a1"/>
    <w:next w:val="a1"/>
    <w:link w:val="24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6">
    <w:name w:val="caption"/>
    <w:basedOn w:val="a1"/>
    <w:next w:val="a1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af7">
    <w:name w:val="Balloon Text"/>
    <w:basedOn w:val="a1"/>
    <w:link w:val="af8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af8">
    <w:name w:val="Текст выноски Знак"/>
    <w:basedOn w:val="a2"/>
    <w:link w:val="af7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2922D0"/>
    <w:rPr>
      <w:szCs w:val="16"/>
    </w:rPr>
  </w:style>
  <w:style w:type="character" w:styleId="af9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2922D0"/>
    <w:rPr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2922D0"/>
    <w:rPr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922D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922D0"/>
    <w:rPr>
      <w:b/>
      <w:bCs/>
      <w:szCs w:val="20"/>
    </w:rPr>
  </w:style>
  <w:style w:type="paragraph" w:styleId="afe">
    <w:name w:val="Document Map"/>
    <w:basedOn w:val="a1"/>
    <w:link w:val="aff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aff">
    <w:name w:val="Схема документа Знак"/>
    <w:basedOn w:val="a2"/>
    <w:link w:val="afe"/>
    <w:uiPriority w:val="99"/>
    <w:semiHidden/>
    <w:rsid w:val="002922D0"/>
    <w:rPr>
      <w:rFonts w:ascii="Segoe UI" w:hAnsi="Segoe UI" w:cs="Segoe UI"/>
      <w:szCs w:val="16"/>
    </w:rPr>
  </w:style>
  <w:style w:type="paragraph" w:styleId="aff0">
    <w:name w:val="endnote text"/>
    <w:basedOn w:val="a1"/>
    <w:link w:val="aff1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1">
    <w:name w:val="Текст концевой сноски Знак"/>
    <w:basedOn w:val="a2"/>
    <w:link w:val="aff0"/>
    <w:uiPriority w:val="99"/>
    <w:semiHidden/>
    <w:rsid w:val="002922D0"/>
    <w:rPr>
      <w:szCs w:val="20"/>
    </w:rPr>
  </w:style>
  <w:style w:type="paragraph" w:styleId="25">
    <w:name w:val="envelope return"/>
    <w:basedOn w:val="a1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2">
    <w:name w:val="footnote text"/>
    <w:basedOn w:val="a1"/>
    <w:link w:val="aff3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2922D0"/>
    <w:rPr>
      <w:szCs w:val="20"/>
    </w:rPr>
  </w:style>
  <w:style w:type="character" w:styleId="HTML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2922D0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5">
    <w:name w:val="Текст макроса Знак"/>
    <w:basedOn w:val="a2"/>
    <w:link w:val="aff4"/>
    <w:uiPriority w:val="99"/>
    <w:semiHidden/>
    <w:rsid w:val="002922D0"/>
    <w:rPr>
      <w:rFonts w:ascii="Consolas" w:hAnsi="Consolas"/>
      <w:szCs w:val="20"/>
    </w:rPr>
  </w:style>
  <w:style w:type="paragraph" w:styleId="aff6">
    <w:name w:val="Plain Text"/>
    <w:basedOn w:val="a1"/>
    <w:link w:val="aff7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aff7">
    <w:name w:val="Текст Знак"/>
    <w:basedOn w:val="a2"/>
    <w:link w:val="aff6"/>
    <w:uiPriority w:val="99"/>
    <w:semiHidden/>
    <w:rsid w:val="002922D0"/>
    <w:rPr>
      <w:rFonts w:ascii="Consolas" w:hAnsi="Consolas"/>
      <w:szCs w:val="21"/>
    </w:rPr>
  </w:style>
  <w:style w:type="paragraph" w:styleId="aff8">
    <w:name w:val="Bibliography"/>
    <w:basedOn w:val="a1"/>
    <w:next w:val="a1"/>
    <w:uiPriority w:val="37"/>
    <w:semiHidden/>
    <w:unhideWhenUsed/>
    <w:rsid w:val="006C47D8"/>
  </w:style>
  <w:style w:type="paragraph" w:styleId="aff9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affa">
    <w:name w:val="Body Text"/>
    <w:basedOn w:val="a1"/>
    <w:link w:val="affb"/>
    <w:uiPriority w:val="99"/>
    <w:semiHidden/>
    <w:unhideWhenUsed/>
    <w:rsid w:val="006C47D8"/>
    <w:pPr>
      <w:spacing w:after="120"/>
    </w:pPr>
  </w:style>
  <w:style w:type="character" w:customStyle="1" w:styleId="affb">
    <w:name w:val="Основной текст Знак"/>
    <w:basedOn w:val="a2"/>
    <w:link w:val="affa"/>
    <w:uiPriority w:val="99"/>
    <w:semiHidden/>
    <w:rsid w:val="006C47D8"/>
  </w:style>
  <w:style w:type="paragraph" w:styleId="26">
    <w:name w:val="Body Text 2"/>
    <w:basedOn w:val="a1"/>
    <w:link w:val="27"/>
    <w:uiPriority w:val="99"/>
    <w:semiHidden/>
    <w:unhideWhenUsed/>
    <w:rsid w:val="006C47D8"/>
    <w:pPr>
      <w:spacing w:after="120" w:line="480" w:lineRule="auto"/>
    </w:pPr>
  </w:style>
  <w:style w:type="character" w:customStyle="1" w:styleId="27">
    <w:name w:val="Основной текст 2 Знак"/>
    <w:basedOn w:val="a2"/>
    <w:link w:val="26"/>
    <w:uiPriority w:val="99"/>
    <w:semiHidden/>
    <w:rsid w:val="006C47D8"/>
  </w:style>
  <w:style w:type="paragraph" w:styleId="affc">
    <w:name w:val="Body Text First Indent"/>
    <w:basedOn w:val="affa"/>
    <w:link w:val="affd"/>
    <w:uiPriority w:val="99"/>
    <w:semiHidden/>
    <w:unhideWhenUsed/>
    <w:rsid w:val="006C47D8"/>
    <w:pPr>
      <w:spacing w:after="260"/>
      <w:ind w:firstLine="360"/>
    </w:pPr>
  </w:style>
  <w:style w:type="character" w:customStyle="1" w:styleId="affd">
    <w:name w:val="Красная строка Знак"/>
    <w:basedOn w:val="affb"/>
    <w:link w:val="affc"/>
    <w:uiPriority w:val="99"/>
    <w:semiHidden/>
    <w:rsid w:val="006C47D8"/>
  </w:style>
  <w:style w:type="paragraph" w:styleId="affe">
    <w:name w:val="Body Text Indent"/>
    <w:basedOn w:val="a1"/>
    <w:link w:val="afff"/>
    <w:uiPriority w:val="99"/>
    <w:semiHidden/>
    <w:unhideWhenUsed/>
    <w:rsid w:val="006C47D8"/>
    <w:pPr>
      <w:spacing w:after="120"/>
      <w:ind w:left="360"/>
    </w:pPr>
  </w:style>
  <w:style w:type="character" w:customStyle="1" w:styleId="afff">
    <w:name w:val="Основной текст с отступом Знак"/>
    <w:basedOn w:val="a2"/>
    <w:link w:val="affe"/>
    <w:uiPriority w:val="99"/>
    <w:semiHidden/>
    <w:rsid w:val="006C47D8"/>
  </w:style>
  <w:style w:type="paragraph" w:styleId="28">
    <w:name w:val="Body Text First Indent 2"/>
    <w:basedOn w:val="affe"/>
    <w:link w:val="29"/>
    <w:uiPriority w:val="99"/>
    <w:semiHidden/>
    <w:unhideWhenUsed/>
    <w:rsid w:val="006C47D8"/>
    <w:pPr>
      <w:spacing w:after="260"/>
      <w:ind w:firstLine="360"/>
    </w:pPr>
  </w:style>
  <w:style w:type="character" w:customStyle="1" w:styleId="29">
    <w:name w:val="Красная строка 2 Знак"/>
    <w:basedOn w:val="afff"/>
    <w:link w:val="28"/>
    <w:uiPriority w:val="99"/>
    <w:semiHidden/>
    <w:rsid w:val="006C47D8"/>
  </w:style>
  <w:style w:type="paragraph" w:styleId="2a">
    <w:name w:val="Body Text Indent 2"/>
    <w:basedOn w:val="a1"/>
    <w:link w:val="2b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2b">
    <w:name w:val="Основной текст с отступом 2 Знак"/>
    <w:basedOn w:val="a2"/>
    <w:link w:val="2a"/>
    <w:uiPriority w:val="99"/>
    <w:semiHidden/>
    <w:rsid w:val="006C47D8"/>
  </w:style>
  <w:style w:type="paragraph" w:styleId="afff0">
    <w:name w:val="Closing"/>
    <w:basedOn w:val="a1"/>
    <w:link w:val="afff1"/>
    <w:uiPriority w:val="99"/>
    <w:semiHidden/>
    <w:unhideWhenUsed/>
    <w:rsid w:val="006C47D8"/>
    <w:pPr>
      <w:spacing w:after="0"/>
      <w:ind w:left="4320"/>
    </w:pPr>
  </w:style>
  <w:style w:type="character" w:customStyle="1" w:styleId="afff1">
    <w:name w:val="Прощание Знак"/>
    <w:basedOn w:val="a2"/>
    <w:link w:val="afff0"/>
    <w:uiPriority w:val="99"/>
    <w:semiHidden/>
    <w:rsid w:val="006C47D8"/>
  </w:style>
  <w:style w:type="table" w:styleId="afff2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3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4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5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6">
    <w:name w:val="Date"/>
    <w:basedOn w:val="a1"/>
    <w:next w:val="a1"/>
    <w:link w:val="afff7"/>
    <w:uiPriority w:val="99"/>
    <w:semiHidden/>
    <w:unhideWhenUsed/>
    <w:rsid w:val="006C47D8"/>
  </w:style>
  <w:style w:type="character" w:customStyle="1" w:styleId="afff7">
    <w:name w:val="Дата Знак"/>
    <w:basedOn w:val="a2"/>
    <w:link w:val="afff6"/>
    <w:uiPriority w:val="99"/>
    <w:semiHidden/>
    <w:rsid w:val="006C47D8"/>
  </w:style>
  <w:style w:type="paragraph" w:styleId="afff8">
    <w:name w:val="E-mail Signature"/>
    <w:basedOn w:val="a1"/>
    <w:link w:val="afff9"/>
    <w:uiPriority w:val="99"/>
    <w:semiHidden/>
    <w:unhideWhenUsed/>
    <w:rsid w:val="006C47D8"/>
    <w:pPr>
      <w:spacing w:after="0"/>
    </w:pPr>
  </w:style>
  <w:style w:type="character" w:customStyle="1" w:styleId="afff9">
    <w:name w:val="Электронная подпись Знак"/>
    <w:basedOn w:val="a2"/>
    <w:link w:val="afff8"/>
    <w:uiPriority w:val="99"/>
    <w:semiHidden/>
    <w:rsid w:val="006C47D8"/>
  </w:style>
  <w:style w:type="character" w:styleId="afffa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b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c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d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-13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20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230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2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2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33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-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420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430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4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-520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-530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-5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-5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-5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-63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620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630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6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6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7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6C47D8"/>
  </w:style>
  <w:style w:type="paragraph" w:styleId="HTML5">
    <w:name w:val="HTML Address"/>
    <w:basedOn w:val="a1"/>
    <w:link w:val="HTML6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6">
    <w:name w:val="Адрес HTML Знак"/>
    <w:basedOn w:val="a2"/>
    <w:link w:val="HTML5"/>
    <w:uiPriority w:val="99"/>
    <w:semiHidden/>
    <w:rsid w:val="006C47D8"/>
    <w:rPr>
      <w:i/>
      <w:iCs/>
    </w:rPr>
  </w:style>
  <w:style w:type="character" w:styleId="HTML7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9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afffe">
    <w:name w:val="Hyperlink"/>
    <w:basedOn w:val="a2"/>
    <w:uiPriority w:val="99"/>
    <w:unhideWhenUsed/>
    <w:rsid w:val="006C47D8"/>
    <w:rPr>
      <w:color w:val="036181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2c">
    <w:name w:val="index 2"/>
    <w:basedOn w:val="a1"/>
    <w:next w:val="a1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affff">
    <w:name w:val="index heading"/>
    <w:basedOn w:val="a1"/>
    <w:next w:val="1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affff0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1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2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3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4">
    <w:name w:val="line number"/>
    <w:basedOn w:val="a2"/>
    <w:uiPriority w:val="99"/>
    <w:semiHidden/>
    <w:unhideWhenUsed/>
    <w:rsid w:val="006C47D8"/>
  </w:style>
  <w:style w:type="paragraph" w:styleId="affff5">
    <w:name w:val="List"/>
    <w:basedOn w:val="a1"/>
    <w:uiPriority w:val="99"/>
    <w:semiHidden/>
    <w:unhideWhenUsed/>
    <w:rsid w:val="006C47D8"/>
    <w:pPr>
      <w:ind w:left="360" w:hanging="360"/>
      <w:contextualSpacing/>
    </w:pPr>
  </w:style>
  <w:style w:type="paragraph" w:styleId="2d">
    <w:name w:val="List 2"/>
    <w:basedOn w:val="a1"/>
    <w:uiPriority w:val="99"/>
    <w:semiHidden/>
    <w:unhideWhenUsed/>
    <w:rsid w:val="006C47D8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6C47D8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6C47D8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6C47D8"/>
    <w:pPr>
      <w:ind w:left="1800" w:hanging="360"/>
      <w:contextualSpacing/>
    </w:p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affff6">
    <w:name w:val="List Continue"/>
    <w:basedOn w:val="a1"/>
    <w:uiPriority w:val="99"/>
    <w:semiHidden/>
    <w:unhideWhenUsed/>
    <w:rsid w:val="006C47D8"/>
    <w:pPr>
      <w:spacing w:after="120"/>
      <w:ind w:left="360"/>
      <w:contextualSpacing/>
    </w:pPr>
  </w:style>
  <w:style w:type="paragraph" w:styleId="2e">
    <w:name w:val="List Continue 2"/>
    <w:basedOn w:val="a1"/>
    <w:uiPriority w:val="99"/>
    <w:semiHidden/>
    <w:unhideWhenUsed/>
    <w:rsid w:val="006C47D8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affff7">
    <w:name w:val="List Paragraph"/>
    <w:basedOn w:val="a1"/>
    <w:uiPriority w:val="34"/>
    <w:unhideWhenUsed/>
    <w:qFormat/>
    <w:rsid w:val="006C47D8"/>
    <w:pPr>
      <w:ind w:left="720"/>
      <w:contextualSpacing/>
    </w:pPr>
  </w:style>
  <w:style w:type="table" w:styleId="-1a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121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131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1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1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1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2a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21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231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2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2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3a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421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431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4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5a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621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631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6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6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70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f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f0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1"/>
    <w:link w:val="affff9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9">
    <w:name w:val="Шапка Знак"/>
    <w:basedOn w:val="a2"/>
    <w:link w:val="affff8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qFormat/>
    <w:rsid w:val="006C47D8"/>
    <w:pPr>
      <w:spacing w:after="0"/>
    </w:pPr>
  </w:style>
  <w:style w:type="paragraph" w:styleId="affffb">
    <w:name w:val="Normal (Web)"/>
    <w:basedOn w:val="a1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6C47D8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6C47D8"/>
    <w:pPr>
      <w:spacing w:after="0"/>
    </w:pPr>
  </w:style>
  <w:style w:type="character" w:customStyle="1" w:styleId="affffe">
    <w:name w:val="Заголовок записки Знак"/>
    <w:basedOn w:val="a2"/>
    <w:link w:val="affffd"/>
    <w:uiPriority w:val="99"/>
    <w:semiHidden/>
    <w:rsid w:val="006C47D8"/>
  </w:style>
  <w:style w:type="character" w:styleId="afffff">
    <w:name w:val="page number"/>
    <w:basedOn w:val="a2"/>
    <w:uiPriority w:val="99"/>
    <w:semiHidden/>
    <w:unhideWhenUsed/>
    <w:rsid w:val="006C47D8"/>
  </w:style>
  <w:style w:type="table" w:styleId="15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2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6C47D8"/>
  </w:style>
  <w:style w:type="character" w:customStyle="1" w:styleId="afffff1">
    <w:name w:val="Приветствие Знак"/>
    <w:basedOn w:val="a2"/>
    <w:link w:val="afffff0"/>
    <w:uiPriority w:val="99"/>
    <w:semiHidden/>
    <w:rsid w:val="006C47D8"/>
  </w:style>
  <w:style w:type="paragraph" w:styleId="afffff2">
    <w:name w:val="Signature"/>
    <w:basedOn w:val="a1"/>
    <w:link w:val="afffff3"/>
    <w:uiPriority w:val="99"/>
    <w:semiHidden/>
    <w:unhideWhenUsed/>
    <w:rsid w:val="006C47D8"/>
    <w:pPr>
      <w:spacing w:after="0"/>
      <w:ind w:left="4320"/>
    </w:pPr>
  </w:style>
  <w:style w:type="character" w:customStyle="1" w:styleId="afffff3">
    <w:name w:val="Подпись Знак"/>
    <w:basedOn w:val="a2"/>
    <w:link w:val="afffff2"/>
    <w:uiPriority w:val="99"/>
    <w:semiHidden/>
    <w:rsid w:val="006C47D8"/>
  </w:style>
  <w:style w:type="character" w:styleId="afffff4">
    <w:name w:val="Strong"/>
    <w:basedOn w:val="a2"/>
    <w:uiPriority w:val="22"/>
    <w:semiHidden/>
    <w:unhideWhenUsed/>
    <w:qFormat/>
    <w:rsid w:val="006C47D8"/>
    <w:rPr>
      <w:b/>
      <w:bCs/>
    </w:rPr>
  </w:style>
  <w:style w:type="character" w:styleId="afffff5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6C47D8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6C47D8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39"/>
    <w:semiHidden/>
    <w:unhideWhenUsed/>
    <w:rsid w:val="006C47D8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6C47D8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6C47D8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6C47D8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6C47D8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6C47D8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6C47D8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6C47D8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ffffff">
    <w:name w:val="Значки"/>
    <w:basedOn w:val="a1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customStyle="1" w:styleId="content-resume">
    <w:name w:val="content-resume"/>
    <w:basedOn w:val="a2"/>
    <w:rsid w:val="000A4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Direwait/team-24-back/tree/dev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Direwait/Senla-project-Boreyko-Nikita/tree/project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t.me/Direwait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%20Nikita\AppData\Roaming\Microsoft\&#1064;&#1072;&#1073;&#1083;&#1086;&#1085;&#1099;\&#1057;&#1073;&#1072;&#1083;&#1072;&#1085;&#1089;&#1080;&#1088;&#1086;&#1074;&#1072;&#1085;&#1085;&#1086;&#1077;%20&#1088;&#1077;&#1079;&#1102;&#1084;&#1077;%20(&#1089;&#1086;&#1074;&#1088;&#1077;&#1084;&#1077;&#1085;&#1085;&#1086;&#1077;%20&#1086;&#1092;&#1086;&#1088;&#1084;&#1083;&#1077;&#1085;&#1080;&#107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D249066562479EB1868917D0DF07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1F0864-AC06-4E90-91F9-B317901A23DD}"/>
      </w:docPartPr>
      <w:docPartBody>
        <w:p w:rsidR="00340205" w:rsidRDefault="006C3D2D" w:rsidP="006C3D2D">
          <w:pPr>
            <w:pStyle w:val="A5D249066562479EB1868917D0DF07FA"/>
          </w:pPr>
          <w:r w:rsidRPr="009D0878">
            <w:rPr>
              <w:lang w:bidi="ru-RU"/>
            </w:rPr>
            <w:t>Адрес</w:t>
          </w:r>
        </w:p>
      </w:docPartBody>
    </w:docPart>
    <w:docPart>
      <w:docPartPr>
        <w:name w:val="DEB7439DC3D846C9A286A55F840588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1F1157-7211-4894-A9F2-9B785EA29122}"/>
      </w:docPartPr>
      <w:docPartBody>
        <w:p w:rsidR="00340205" w:rsidRDefault="006C3D2D" w:rsidP="006C3D2D">
          <w:pPr>
            <w:pStyle w:val="DEB7439DC3D846C9A286A55F84058879"/>
          </w:pPr>
          <w:r w:rsidRPr="009D0878">
            <w:rPr>
              <w:lang w:bidi="ru-RU"/>
            </w:rPr>
            <w:t>Телефон</w:t>
          </w:r>
        </w:p>
      </w:docPartBody>
    </w:docPart>
    <w:docPart>
      <w:docPartPr>
        <w:name w:val="E6694144E3D1473794F6DAB882DF47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3F2A2-7D19-40E0-BC18-C9340E6A4458}"/>
      </w:docPartPr>
      <w:docPartBody>
        <w:p w:rsidR="00340205" w:rsidRDefault="006C3D2D" w:rsidP="006C3D2D">
          <w:pPr>
            <w:pStyle w:val="E6694144E3D1473794F6DAB882DF471A"/>
          </w:pPr>
          <w:r w:rsidRPr="009D0878">
            <w:rPr>
              <w:lang w:bidi="ru-RU"/>
            </w:rPr>
            <w:t>Эл. почта</w:t>
          </w:r>
        </w:p>
      </w:docPartBody>
    </w:docPart>
    <w:docPart>
      <w:docPartPr>
        <w:name w:val="96C1BD0355F04C1E8EA3CF6F089F16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56D414-64DC-498C-8F19-F5441E352DB0}"/>
      </w:docPartPr>
      <w:docPartBody>
        <w:p w:rsidR="00206AF9" w:rsidRDefault="00AE1D7F" w:rsidP="00AE1D7F">
          <w:pPr>
            <w:pStyle w:val="96C1BD0355F04C1E8EA3CF6F089F1604"/>
          </w:pPr>
          <w:r w:rsidRPr="009D0878">
            <w:rPr>
              <w:lang w:bidi="ru-RU"/>
            </w:rPr>
            <w:t>Twitter, блог, портфолио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D2D"/>
    <w:rsid w:val="00206AF9"/>
    <w:rsid w:val="00340205"/>
    <w:rsid w:val="00396F4E"/>
    <w:rsid w:val="004831AF"/>
    <w:rsid w:val="006C3D2D"/>
    <w:rsid w:val="006D2561"/>
    <w:rsid w:val="0084086D"/>
    <w:rsid w:val="00AE1D7F"/>
    <w:rsid w:val="00ED5607"/>
    <w:rsid w:val="00FB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CAECA1900604688BE77087006BB0A8D">
    <w:name w:val="6CAECA1900604688BE77087006BB0A8D"/>
  </w:style>
  <w:style w:type="paragraph" w:customStyle="1" w:styleId="176BC49A4BE34E9A91234A4186A2FDA2">
    <w:name w:val="176BC49A4BE34E9A91234A4186A2FDA2"/>
  </w:style>
  <w:style w:type="paragraph" w:customStyle="1" w:styleId="715CB4281C4D48A4AC76124E9EE35F9C">
    <w:name w:val="715CB4281C4D48A4AC76124E9EE35F9C"/>
  </w:style>
  <w:style w:type="paragraph" w:customStyle="1" w:styleId="E6A58D16263D4ADF867BCDA2F109007F">
    <w:name w:val="E6A58D16263D4ADF867BCDA2F109007F"/>
  </w:style>
  <w:style w:type="paragraph" w:customStyle="1" w:styleId="4BB49C6F4B144096AE70F2D5DC59E563">
    <w:name w:val="4BB49C6F4B144096AE70F2D5DC59E563"/>
  </w:style>
  <w:style w:type="paragraph" w:customStyle="1" w:styleId="7F62181820CD45209B6BAD9DC1686F50">
    <w:name w:val="7F62181820CD45209B6BAD9DC1686F50"/>
  </w:style>
  <w:style w:type="paragraph" w:customStyle="1" w:styleId="E74F063801794FE1A82B167CD719AA22">
    <w:name w:val="E74F063801794FE1A82B167CD719AA22"/>
  </w:style>
  <w:style w:type="paragraph" w:customStyle="1" w:styleId="C142D8EE773B4BF29082687500D4B574">
    <w:name w:val="C142D8EE773B4BF29082687500D4B574"/>
  </w:style>
  <w:style w:type="paragraph" w:customStyle="1" w:styleId="0EC8D9F9C4BF4BD1B81720C6B9D2AD8B">
    <w:name w:val="0EC8D9F9C4BF4BD1B81720C6B9D2AD8B"/>
  </w:style>
  <w:style w:type="paragraph" w:customStyle="1" w:styleId="8450C7CE07324D0990724110F2DD5E43">
    <w:name w:val="8450C7CE07324D0990724110F2DD5E43"/>
  </w:style>
  <w:style w:type="paragraph" w:customStyle="1" w:styleId="E0359051704D45A787F0F6B80466335B">
    <w:name w:val="E0359051704D45A787F0F6B80466335B"/>
  </w:style>
  <w:style w:type="paragraph" w:customStyle="1" w:styleId="4BF7B989315844CA915E76EFE796ECB6">
    <w:name w:val="4BF7B989315844CA915E76EFE796ECB6"/>
  </w:style>
  <w:style w:type="paragraph" w:customStyle="1" w:styleId="D8633CD09C49422E990304DF3D334D12">
    <w:name w:val="D8633CD09C49422E990304DF3D334D12"/>
  </w:style>
  <w:style w:type="paragraph" w:customStyle="1" w:styleId="40A94922E1E94F3FA8AFE80CA1F320D7">
    <w:name w:val="40A94922E1E94F3FA8AFE80CA1F320D7"/>
  </w:style>
  <w:style w:type="paragraph" w:customStyle="1" w:styleId="C4A7598D0C804FC1933BAD2BAE26A5D1">
    <w:name w:val="C4A7598D0C804FC1933BAD2BAE26A5D1"/>
  </w:style>
  <w:style w:type="paragraph" w:customStyle="1" w:styleId="454A4F6D2E394826A673C96C8AECAE7E">
    <w:name w:val="454A4F6D2E394826A673C96C8AECAE7E"/>
  </w:style>
  <w:style w:type="paragraph" w:customStyle="1" w:styleId="D65907FC5A344928922573C4BDC6D4F1">
    <w:name w:val="D65907FC5A344928922573C4BDC6D4F1"/>
  </w:style>
  <w:style w:type="paragraph" w:customStyle="1" w:styleId="45B35E60FBAB47978E1C8E0AC15FCB93">
    <w:name w:val="45B35E60FBAB47978E1C8E0AC15FCB93"/>
  </w:style>
  <w:style w:type="character" w:styleId="a3">
    <w:name w:val="Emphasis"/>
    <w:basedOn w:val="a0"/>
    <w:uiPriority w:val="20"/>
    <w:qFormat/>
    <w:rsid w:val="006C3D2D"/>
    <w:rPr>
      <w:rFonts w:ascii="Times New Roman" w:hAnsi="Times New Roman"/>
      <w:b w:val="0"/>
      <w:i w:val="0"/>
      <w:iCs/>
      <w:color w:val="595959" w:themeColor="text1" w:themeTint="A6"/>
    </w:rPr>
  </w:style>
  <w:style w:type="paragraph" w:customStyle="1" w:styleId="DAFE8D5F905E4B1E8F6A5C119F553943">
    <w:name w:val="DAFE8D5F905E4B1E8F6A5C119F553943"/>
  </w:style>
  <w:style w:type="paragraph" w:customStyle="1" w:styleId="338548C15D764EC6B9D7FBC0F856C062">
    <w:name w:val="338548C15D764EC6B9D7FBC0F856C062"/>
  </w:style>
  <w:style w:type="paragraph" w:customStyle="1" w:styleId="542222748DA04370B8B25E0B73FCD924">
    <w:name w:val="542222748DA04370B8B25E0B73FCD924"/>
  </w:style>
  <w:style w:type="paragraph" w:customStyle="1" w:styleId="76A11700D2C143D094BC0B3B4D6FC5D7">
    <w:name w:val="76A11700D2C143D094BC0B3B4D6FC5D7"/>
  </w:style>
  <w:style w:type="paragraph" w:customStyle="1" w:styleId="BA1A9AC0ED574FD8BEF5F29B2878E14C">
    <w:name w:val="BA1A9AC0ED574FD8BEF5F29B2878E14C"/>
  </w:style>
  <w:style w:type="paragraph" w:customStyle="1" w:styleId="42852A23DD744DBE95FED334D3B1997B">
    <w:name w:val="42852A23DD744DBE95FED334D3B1997B"/>
  </w:style>
  <w:style w:type="paragraph" w:customStyle="1" w:styleId="DDB18884398A4CE184026B826520A465">
    <w:name w:val="DDB18884398A4CE184026B826520A465"/>
  </w:style>
  <w:style w:type="paragraph" w:customStyle="1" w:styleId="0553560B59D046B2B183815348BC1A24">
    <w:name w:val="0553560B59D046B2B183815348BC1A24"/>
  </w:style>
  <w:style w:type="paragraph" w:customStyle="1" w:styleId="6B94B4D924F04CB98FE7149292716DD5">
    <w:name w:val="6B94B4D924F04CB98FE7149292716DD5"/>
  </w:style>
  <w:style w:type="paragraph" w:customStyle="1" w:styleId="ECAEFB7A9C8B4E19A18DBB393B72974A">
    <w:name w:val="ECAEFB7A9C8B4E19A18DBB393B72974A"/>
  </w:style>
  <w:style w:type="paragraph" w:customStyle="1" w:styleId="59959D5516214B0B93B4970F36146493">
    <w:name w:val="59959D5516214B0B93B4970F36146493"/>
  </w:style>
  <w:style w:type="paragraph" w:customStyle="1" w:styleId="025F0436F4BD43E293C0262A29891C35">
    <w:name w:val="025F0436F4BD43E293C0262A29891C35"/>
  </w:style>
  <w:style w:type="paragraph" w:customStyle="1" w:styleId="184BB5C255EF43AAA22F4BF9E498F6E7">
    <w:name w:val="184BB5C255EF43AAA22F4BF9E498F6E7"/>
  </w:style>
  <w:style w:type="paragraph" w:customStyle="1" w:styleId="CD1CE5D18579456CA2FCCB458FF3EC44">
    <w:name w:val="CD1CE5D18579456CA2FCCB458FF3EC44"/>
  </w:style>
  <w:style w:type="paragraph" w:customStyle="1" w:styleId="EFE24BF3523D4685A5FD73B6AFC53BD9">
    <w:name w:val="EFE24BF3523D4685A5FD73B6AFC53BD9"/>
  </w:style>
  <w:style w:type="paragraph" w:customStyle="1" w:styleId="BDCFDE5AE18E4770A5F336EAD2D019CD">
    <w:name w:val="BDCFDE5AE18E4770A5F336EAD2D019CD"/>
  </w:style>
  <w:style w:type="paragraph" w:customStyle="1" w:styleId="63056828140B4D7089ECF9708A6D14F5">
    <w:name w:val="63056828140B4D7089ECF9708A6D14F5"/>
  </w:style>
  <w:style w:type="paragraph" w:customStyle="1" w:styleId="96264765B1F54A0BB2E5B2E8CE555E06">
    <w:name w:val="96264765B1F54A0BB2E5B2E8CE555E06"/>
  </w:style>
  <w:style w:type="paragraph" w:customStyle="1" w:styleId="0DFA4AC121114EA3B3518E5FE7C4EC7E">
    <w:name w:val="0DFA4AC121114EA3B3518E5FE7C4EC7E"/>
  </w:style>
  <w:style w:type="paragraph" w:customStyle="1" w:styleId="AA6EA141E66743918B0C88F56B169771">
    <w:name w:val="AA6EA141E66743918B0C88F56B169771"/>
  </w:style>
  <w:style w:type="paragraph" w:customStyle="1" w:styleId="783284F887134661ADA48DDC1EE5E1CD">
    <w:name w:val="783284F887134661ADA48DDC1EE5E1CD"/>
    <w:rsid w:val="006C3D2D"/>
  </w:style>
  <w:style w:type="paragraph" w:customStyle="1" w:styleId="DC43ECF41BED4EB1AC4937CD118D288F">
    <w:name w:val="DC43ECF41BED4EB1AC4937CD118D288F"/>
    <w:rsid w:val="006C3D2D"/>
  </w:style>
  <w:style w:type="paragraph" w:customStyle="1" w:styleId="CB18994CC9394017BB4BB3B31D3535DD">
    <w:name w:val="CB18994CC9394017BB4BB3B31D3535DD"/>
    <w:rsid w:val="006C3D2D"/>
  </w:style>
  <w:style w:type="paragraph" w:customStyle="1" w:styleId="91AC4A3A95E742E8BC580429C0CC59E4">
    <w:name w:val="91AC4A3A95E742E8BC580429C0CC59E4"/>
    <w:rsid w:val="006C3D2D"/>
  </w:style>
  <w:style w:type="paragraph" w:customStyle="1" w:styleId="04A6006ED13F4990A9D9D7BDA8DDFA90">
    <w:name w:val="04A6006ED13F4990A9D9D7BDA8DDFA90"/>
    <w:rsid w:val="006C3D2D"/>
  </w:style>
  <w:style w:type="paragraph" w:customStyle="1" w:styleId="145F769EDF4545F3A13E7FB8E1723650">
    <w:name w:val="145F769EDF4545F3A13E7FB8E1723650"/>
    <w:rsid w:val="006C3D2D"/>
  </w:style>
  <w:style w:type="paragraph" w:customStyle="1" w:styleId="0A03B8241AD045559A7C42B40B246C17">
    <w:name w:val="0A03B8241AD045559A7C42B40B246C17"/>
    <w:rsid w:val="006C3D2D"/>
  </w:style>
  <w:style w:type="paragraph" w:customStyle="1" w:styleId="746A2A22D6BA46FCA4BFD2622732C0A6">
    <w:name w:val="746A2A22D6BA46FCA4BFD2622732C0A6"/>
    <w:rsid w:val="006C3D2D"/>
  </w:style>
  <w:style w:type="paragraph" w:customStyle="1" w:styleId="F7DFF8B6C0DC446884301B6AD289AC0D">
    <w:name w:val="F7DFF8B6C0DC446884301B6AD289AC0D"/>
    <w:rsid w:val="006C3D2D"/>
  </w:style>
  <w:style w:type="paragraph" w:customStyle="1" w:styleId="041577E56FC9435B82255D10FACEB663">
    <w:name w:val="041577E56FC9435B82255D10FACEB663"/>
    <w:rsid w:val="006C3D2D"/>
  </w:style>
  <w:style w:type="paragraph" w:customStyle="1" w:styleId="8047D2925A674A38B35AAAC1CA45CB20">
    <w:name w:val="8047D2925A674A38B35AAAC1CA45CB20"/>
    <w:rsid w:val="006C3D2D"/>
  </w:style>
  <w:style w:type="paragraph" w:customStyle="1" w:styleId="6C52B4B3CD164D4F89BD9A8A182A50E1">
    <w:name w:val="6C52B4B3CD164D4F89BD9A8A182A50E1"/>
    <w:rsid w:val="006C3D2D"/>
  </w:style>
  <w:style w:type="paragraph" w:customStyle="1" w:styleId="5D18A658EF5347AA9C298284B2B909A8">
    <w:name w:val="5D18A658EF5347AA9C298284B2B909A8"/>
    <w:rsid w:val="006C3D2D"/>
  </w:style>
  <w:style w:type="paragraph" w:customStyle="1" w:styleId="87686E5B5DD044F0ABE75979BEC5C61D">
    <w:name w:val="87686E5B5DD044F0ABE75979BEC5C61D"/>
    <w:rsid w:val="006C3D2D"/>
  </w:style>
  <w:style w:type="paragraph" w:customStyle="1" w:styleId="5A3E6EF526B24D3087F753332697F728">
    <w:name w:val="5A3E6EF526B24D3087F753332697F728"/>
    <w:rsid w:val="006C3D2D"/>
  </w:style>
  <w:style w:type="paragraph" w:customStyle="1" w:styleId="F44FB29DB58245E2A260E1119CF079C5">
    <w:name w:val="F44FB29DB58245E2A260E1119CF079C5"/>
    <w:rsid w:val="006C3D2D"/>
  </w:style>
  <w:style w:type="paragraph" w:customStyle="1" w:styleId="81F038DD68C44937B8AFDE486E41A943">
    <w:name w:val="81F038DD68C44937B8AFDE486E41A943"/>
    <w:rsid w:val="006C3D2D"/>
  </w:style>
  <w:style w:type="paragraph" w:customStyle="1" w:styleId="7C27FE2DEB6E46EAA4E82AE7E056D7FC">
    <w:name w:val="7C27FE2DEB6E46EAA4E82AE7E056D7FC"/>
    <w:rsid w:val="006C3D2D"/>
  </w:style>
  <w:style w:type="paragraph" w:customStyle="1" w:styleId="5ED817D1A914470EA810FFFE6F05E888">
    <w:name w:val="5ED817D1A914470EA810FFFE6F05E888"/>
    <w:rsid w:val="006C3D2D"/>
  </w:style>
  <w:style w:type="paragraph" w:customStyle="1" w:styleId="1A3B929A7E81467F996DEE9194EA9A82">
    <w:name w:val="1A3B929A7E81467F996DEE9194EA9A82"/>
    <w:rsid w:val="006C3D2D"/>
  </w:style>
  <w:style w:type="paragraph" w:customStyle="1" w:styleId="40F14F89A4754856997E21B9E900B17B">
    <w:name w:val="40F14F89A4754856997E21B9E900B17B"/>
    <w:rsid w:val="006C3D2D"/>
  </w:style>
  <w:style w:type="paragraph" w:customStyle="1" w:styleId="3BAE3EB274A74626BBAC85A31CC51900">
    <w:name w:val="3BAE3EB274A74626BBAC85A31CC51900"/>
    <w:rsid w:val="006C3D2D"/>
  </w:style>
  <w:style w:type="paragraph" w:customStyle="1" w:styleId="A14C154BB66041EFB28C205B03638204">
    <w:name w:val="A14C154BB66041EFB28C205B03638204"/>
    <w:rsid w:val="006C3D2D"/>
  </w:style>
  <w:style w:type="paragraph" w:customStyle="1" w:styleId="4D0329610AF54F9F897042BEFBAE40C2">
    <w:name w:val="4D0329610AF54F9F897042BEFBAE40C2"/>
    <w:rsid w:val="006C3D2D"/>
  </w:style>
  <w:style w:type="paragraph" w:customStyle="1" w:styleId="DE66ACDDB43144F7AC3331CBAE1D7499">
    <w:name w:val="DE66ACDDB43144F7AC3331CBAE1D7499"/>
    <w:rsid w:val="006C3D2D"/>
  </w:style>
  <w:style w:type="paragraph" w:customStyle="1" w:styleId="A5D249066562479EB1868917D0DF07FA">
    <w:name w:val="A5D249066562479EB1868917D0DF07FA"/>
    <w:rsid w:val="006C3D2D"/>
  </w:style>
  <w:style w:type="paragraph" w:customStyle="1" w:styleId="DEB7439DC3D846C9A286A55F84058879">
    <w:name w:val="DEB7439DC3D846C9A286A55F84058879"/>
    <w:rsid w:val="006C3D2D"/>
  </w:style>
  <w:style w:type="paragraph" w:customStyle="1" w:styleId="E6694144E3D1473794F6DAB882DF471A">
    <w:name w:val="E6694144E3D1473794F6DAB882DF471A"/>
    <w:rsid w:val="006C3D2D"/>
  </w:style>
  <w:style w:type="paragraph" w:customStyle="1" w:styleId="18585FDD6A9646A3AFA334FA99482950">
    <w:name w:val="18585FDD6A9646A3AFA334FA99482950"/>
    <w:rsid w:val="006C3D2D"/>
  </w:style>
  <w:style w:type="paragraph" w:customStyle="1" w:styleId="CA22D48A69AC4A2398865C1D34FE53B5">
    <w:name w:val="CA22D48A69AC4A2398865C1D34FE53B5"/>
    <w:rsid w:val="006C3D2D"/>
  </w:style>
  <w:style w:type="paragraph" w:customStyle="1" w:styleId="96C1BD0355F04C1E8EA3CF6F089F1604">
    <w:name w:val="96C1BD0355F04C1E8EA3CF6F089F1604"/>
    <w:rsid w:val="00AE1D7F"/>
  </w:style>
  <w:style w:type="paragraph" w:customStyle="1" w:styleId="5A4B4A40D2E94D6F83EF156540023ABE">
    <w:name w:val="5A4B4A40D2E94D6F83EF156540023ABE"/>
    <w:rsid w:val="00AE1D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Никита</Abstract>
  <CompanyAddress>РБ, г. Брест</CompanyAddress>
  <CompanyPhone>+375333898211</CompanyPhone>
  <CompanyFax/>
  <CompanyEmail>borejkonikita77@gmail.com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DA0679-A349-4FF1-8C0F-71DC0C27A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Сбалансированное резюме (современное оформление).dotx</Template>
  <TotalTime>589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Nikita</dc:creator>
  <cp:keywords>linkedin.com/in/nb-direwait</cp:keywords>
  <dc:description/>
  <cp:lastModifiedBy>MSI Nikita</cp:lastModifiedBy>
  <cp:revision>10</cp:revision>
  <dcterms:created xsi:type="dcterms:W3CDTF">2025-07-27T09:05:00Z</dcterms:created>
  <dcterms:modified xsi:type="dcterms:W3CDTF">2025-10-08T14:52:00Z</dcterms:modified>
  <cp:category>Борейко</cp:category>
  <cp:contentStatus>https://github.com/Direwait</cp:contentStatus>
</cp:coreProperties>
</file>